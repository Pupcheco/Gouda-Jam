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2F9C2" w14:textId="77777777" w:rsidR="00E279B8" w:rsidRDefault="009B284B" w:rsidP="00E279B8">
      <w:pPr>
        <w:pStyle w:val="Subtitle"/>
      </w:pPr>
      <w:sdt>
        <w:sdtPr>
          <w:alias w:val="Version:"/>
          <w:tag w:val="Version:"/>
          <w:id w:val="-907991857"/>
          <w:placeholder>
            <w:docPart w:val="C3CD44BC0ADA4670B17D858E07410EE2"/>
          </w:placeholder>
          <w:temporary/>
          <w:showingPlcHdr/>
          <w15:appearance w15:val="hidden"/>
        </w:sdtPr>
        <w:sdtEndPr/>
        <w:sdtContent>
          <w:r w:rsidR="00B87079">
            <w:t>Version</w:t>
          </w:r>
        </w:sdtContent>
      </w:sdt>
      <w:r w:rsidR="00E279B8">
        <w:t xml:space="preserve"> </w:t>
      </w:r>
      <w:sdt>
        <w:sdtPr>
          <w:alias w:val="Enter version:"/>
          <w:tag w:val="Enter version:"/>
          <w:id w:val="-1264000455"/>
          <w:placeholder>
            <w:docPart w:val="59CB63F3E8FB43149D46FF87FF91A5AF"/>
          </w:placeholder>
          <w:temporary/>
          <w:showingPlcHdr/>
          <w15:appearance w15:val="hidden"/>
        </w:sdtPr>
        <w:sdtEndPr/>
        <w:sdtContent>
          <w:r w:rsidR="00B87079">
            <w:t>0.0</w:t>
          </w:r>
        </w:sdtContent>
      </w:sdt>
    </w:p>
    <w:p w14:paraId="06347181" w14:textId="197EB4D7" w:rsidR="00E279B8" w:rsidRDefault="0081358E" w:rsidP="00E279B8">
      <w:pPr>
        <w:pStyle w:val="Subtitle"/>
      </w:pPr>
      <w:r>
        <w:t>12/13/20</w:t>
      </w:r>
    </w:p>
    <w:p w14:paraId="24F3162A" w14:textId="77777777" w:rsidR="00E279B8" w:rsidRDefault="00E279B8" w:rsidP="002B21AE">
      <w:pPr>
        <w:pStyle w:val="Logo"/>
        <w:tabs>
          <w:tab w:val="left" w:pos="6282"/>
        </w:tabs>
      </w:pPr>
      <w:r>
        <w:rPr>
          <w:lang w:eastAsia="en-US"/>
        </w:rPr>
        <w:drawing>
          <wp:anchor distT="0" distB="0" distL="114300" distR="114300" simplePos="0" relativeHeight="251658240" behindDoc="0" locked="0" layoutInCell="1" allowOverlap="1" wp14:anchorId="17FEF1FA" wp14:editId="3DB89403">
            <wp:simplePos x="0" y="0"/>
            <wp:positionH relativeFrom="column">
              <wp:posOffset>95250</wp:posOffset>
            </wp:positionH>
            <wp:positionV relativeFrom="paragraph">
              <wp:posOffset>784860</wp:posOffset>
            </wp:positionV>
            <wp:extent cx="6157158" cy="4105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4625" cy="411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61ADB" w14:textId="5425E62E" w:rsidR="00E279B8" w:rsidRDefault="009B284B" w:rsidP="00E279B8">
      <w:pPr>
        <w:pStyle w:val="Subtitle"/>
      </w:pPr>
      <w:sdt>
        <w:sdtPr>
          <w:alias w:val="Presented by:"/>
          <w:tag w:val="Presented by:"/>
          <w:id w:val="2116784469"/>
          <w:placeholder>
            <w:docPart w:val="164FAD7E71684F1C9F7A20376BB36EAA"/>
          </w:placeholder>
          <w:temporary/>
          <w:showingPlcHdr/>
          <w15:appearance w15:val="hidden"/>
        </w:sdtPr>
        <w:sdtEndPr/>
        <w:sdtContent>
          <w:r w:rsidR="00E279B8">
            <w:t>Presented by:</w:t>
          </w:r>
        </w:sdtContent>
      </w:sdt>
      <w:r w:rsidR="00E279B8">
        <w:t xml:space="preserve"> </w:t>
      </w:r>
      <w:sdt>
        <w:sdtPr>
          <w:alias w:val="Enter your name:"/>
          <w:tag w:val="Enter your name:"/>
          <w:id w:val="-679964544"/>
          <w:placeholder>
            <w:docPart w:val="DADFD62A8FDD46669939B752184EF579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EndPr/>
        <w:sdtContent>
          <w:r w:rsidR="0081358E">
            <w:t>Michael Pacheco</w:t>
          </w:r>
        </w:sdtContent>
      </w:sdt>
    </w:p>
    <w:p w14:paraId="2B6115FB" w14:textId="3D3ABCA9" w:rsidR="00E279B8" w:rsidRDefault="009B284B" w:rsidP="00E279B8">
      <w:pPr>
        <w:pStyle w:val="Contactinfo"/>
      </w:pPr>
      <w:sdt>
        <w:sdtPr>
          <w:alias w:val="Enter company name:"/>
          <w:tag w:val=""/>
          <w:id w:val="442581965"/>
          <w:placeholder>
            <w:docPart w:val="C00CCC1D36714B529202660CE16620CF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81358E">
            <w:t>Gouda Squad</w:t>
          </w:r>
        </w:sdtContent>
      </w:sdt>
    </w:p>
    <w:p w14:paraId="5FA7FCC8" w14:textId="4265226D" w:rsidR="00907CBB" w:rsidRDefault="00907CBB" w:rsidP="00E279B8">
      <w:pPr>
        <w:rPr>
          <w:noProof/>
        </w:rPr>
      </w:pPr>
    </w:p>
    <w:p w14:paraId="3CE6932E" w14:textId="77777777" w:rsidR="005164E1" w:rsidRDefault="005164E1" w:rsidP="00E279B8">
      <w:pPr>
        <w:rPr>
          <w:noProof/>
        </w:rPr>
      </w:pPr>
    </w:p>
    <w:p w14:paraId="0C24B2AD" w14:textId="76E74A52" w:rsidR="00023656" w:rsidRDefault="00023656" w:rsidP="00E279B8">
      <w:pPr>
        <w:rPr>
          <w:noProof/>
        </w:rPr>
      </w:pPr>
    </w:p>
    <w:p w14:paraId="221B23D4" w14:textId="77777777" w:rsidR="00023656" w:rsidRDefault="00023656" w:rsidP="00E279B8">
      <w:pPr>
        <w:rPr>
          <w:noProof/>
        </w:rPr>
      </w:pPr>
    </w:p>
    <w:p w14:paraId="4A997A85" w14:textId="77777777" w:rsidR="00907CBB" w:rsidRDefault="009B284B">
      <w:pPr>
        <w:pStyle w:val="Heading1"/>
      </w:pPr>
      <w:sdt>
        <w:sdtPr>
          <w:alias w:val="Enter title:"/>
          <w:tag w:val=""/>
          <w:id w:val="1901021919"/>
          <w:placeholder>
            <w:docPart w:val="DC13DFFA0B464596840A3CAFC33A8675"/>
          </w:placeholder>
          <w:showingPlcHdr/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EndPr/>
        <w:sdtContent>
          <w:r w:rsidR="00B87079">
            <w:t>Project Communication Plan</w:t>
          </w:r>
        </w:sdtContent>
      </w:sdt>
    </w:p>
    <w:p w14:paraId="7CFE0F70" w14:textId="77777777" w:rsidR="00907CBB" w:rsidRDefault="009B284B">
      <w:pPr>
        <w:pStyle w:val="Heading2"/>
      </w:pPr>
      <w:sdt>
        <w:sdtPr>
          <w:alias w:val="Enter subheading:"/>
          <w:tag w:val="Enter subheading:"/>
          <w:id w:val="1325401437"/>
          <w:placeholder>
            <w:docPart w:val="E617B0D46C444BABA0398F87CFD8F617"/>
          </w:placeholder>
          <w:temporary/>
          <w:showingPlcHdr/>
          <w15:appearance w15:val="hidden"/>
        </w:sdtPr>
        <w:sdtEndPr/>
        <w:sdtContent>
          <w:r w:rsidR="00B55F12">
            <w:t>Project communication documents</w:t>
          </w:r>
        </w:sdtContent>
      </w:sdt>
    </w:p>
    <w:p w14:paraId="39A334B3" w14:textId="52F358FD" w:rsidR="00907CBB" w:rsidRDefault="00907CBB"/>
    <w:p w14:paraId="452977FD" w14:textId="30484174" w:rsidR="00907CBB" w:rsidRDefault="009B284B">
      <w:pPr>
        <w:pStyle w:val="Heading3"/>
      </w:pPr>
      <w:sdt>
        <w:sdtPr>
          <w:alias w:val="Enter subheading:"/>
          <w:tag w:val="Enter subheading:"/>
          <w:id w:val="325557600"/>
          <w:placeholder>
            <w:docPart w:val="6E6A7C5F4A3A47EBB5900E21BBA17CF9"/>
          </w:placeholder>
          <w:temporary/>
          <w:showingPlcHdr/>
          <w15:appearance w15:val="hidden"/>
        </w:sdtPr>
        <w:sdtEndPr/>
        <w:sdtContent>
          <w:r w:rsidR="00AC6429" w:rsidRPr="00AC6429">
            <w:rPr>
              <w:sz w:val="32"/>
              <w:szCs w:val="32"/>
            </w:rPr>
            <w:t>Project communication table</w:t>
          </w:r>
        </w:sdtContent>
      </w:sdt>
    </w:p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6A0" w:firstRow="1" w:lastRow="0" w:firstColumn="1" w:lastColumn="0" w:noHBand="1" w:noVBand="1"/>
        <w:tblDescription w:val="Project Communication Table to enter details "/>
      </w:tblPr>
      <w:tblGrid>
        <w:gridCol w:w="3329"/>
        <w:gridCol w:w="2010"/>
        <w:gridCol w:w="2010"/>
        <w:gridCol w:w="2011"/>
      </w:tblGrid>
      <w:tr w:rsidR="00907CBB" w14:paraId="5B7F5597" w14:textId="77777777" w:rsidTr="00813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9" w:type="dxa"/>
            <w:tcBorders>
              <w:top w:val="nil"/>
              <w:left w:val="nil"/>
            </w:tcBorders>
            <w:vAlign w:val="bottom"/>
          </w:tcPr>
          <w:p w14:paraId="62ED1141" w14:textId="77777777" w:rsidR="00907CBB" w:rsidRDefault="009B284B">
            <w:pPr>
              <w:pStyle w:val="Tabletext"/>
            </w:pPr>
            <w:sdt>
              <w:sdtPr>
                <w:alias w:val="Document:"/>
                <w:tag w:val="Document:"/>
                <w:id w:val="-281810046"/>
                <w:placeholder>
                  <w:docPart w:val="46296DCD3CED4A0CA89D5CB1BD585D5B"/>
                </w:placeholder>
                <w:temporary/>
                <w:showingPlcHdr/>
                <w15:appearance w15:val="hidden"/>
              </w:sdtPr>
              <w:sdtEndPr/>
              <w:sdtContent>
                <w:r w:rsidR="00B55F12">
                  <w:t>Document</w:t>
                </w:r>
              </w:sdtContent>
            </w:sdt>
          </w:p>
        </w:tc>
        <w:tc>
          <w:tcPr>
            <w:tcW w:w="2010" w:type="dxa"/>
            <w:tcBorders>
              <w:top w:val="nil"/>
            </w:tcBorders>
            <w:vAlign w:val="bottom"/>
          </w:tcPr>
          <w:p w14:paraId="3BBBDD7B" w14:textId="77777777" w:rsidR="00907CBB" w:rsidRDefault="009B284B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Recipients:"/>
                <w:tag w:val="Recipients:"/>
                <w:id w:val="1118799056"/>
                <w:placeholder>
                  <w:docPart w:val="3E6A9B85A6844260B20EA5774F3C3F76"/>
                </w:placeholder>
                <w:temporary/>
                <w:showingPlcHdr/>
                <w15:appearance w15:val="hidden"/>
              </w:sdtPr>
              <w:sdtEndPr/>
              <w:sdtContent>
                <w:r w:rsidR="00B55F12">
                  <w:t>Recipients</w:t>
                </w:r>
              </w:sdtContent>
            </w:sdt>
          </w:p>
        </w:tc>
        <w:tc>
          <w:tcPr>
            <w:tcW w:w="2010" w:type="dxa"/>
            <w:tcBorders>
              <w:top w:val="nil"/>
            </w:tcBorders>
            <w:vAlign w:val="bottom"/>
          </w:tcPr>
          <w:p w14:paraId="312C7C9E" w14:textId="77777777" w:rsidR="00907CBB" w:rsidRDefault="009B284B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Responsibilities:"/>
                <w:tag w:val="Responsibilities:"/>
                <w:id w:val="1221335521"/>
                <w:placeholder>
                  <w:docPart w:val="2B99B9914E2A4D43A13A5629E3FD5D5D"/>
                </w:placeholder>
                <w:temporary/>
                <w:showingPlcHdr/>
                <w15:appearance w15:val="hidden"/>
              </w:sdtPr>
              <w:sdtEndPr/>
              <w:sdtContent>
                <w:r w:rsidR="00B55F12">
                  <w:t>Responsibilities</w:t>
                </w:r>
              </w:sdtContent>
            </w:sdt>
          </w:p>
        </w:tc>
        <w:tc>
          <w:tcPr>
            <w:tcW w:w="2011" w:type="dxa"/>
            <w:tcBorders>
              <w:top w:val="nil"/>
              <w:right w:val="nil"/>
            </w:tcBorders>
            <w:vAlign w:val="bottom"/>
          </w:tcPr>
          <w:p w14:paraId="12B59770" w14:textId="77777777" w:rsidR="00907CBB" w:rsidRDefault="009B284B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Update frequency:"/>
                <w:tag w:val="Update frequency:"/>
                <w:id w:val="275682669"/>
                <w:placeholder>
                  <w:docPart w:val="425C2985372E446FA31551C9D4F4F8A0"/>
                </w:placeholder>
                <w:temporary/>
                <w:showingPlcHdr/>
                <w15:appearance w15:val="hidden"/>
              </w:sdtPr>
              <w:sdtEndPr/>
              <w:sdtContent>
                <w:r w:rsidR="00B55F12">
                  <w:t>Update frequency</w:t>
                </w:r>
              </w:sdtContent>
            </w:sdt>
          </w:p>
        </w:tc>
      </w:tr>
      <w:tr w:rsidR="00907CBB" w14:paraId="0E6DE1BA" w14:textId="77777777" w:rsidTr="008135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9" w:type="dxa"/>
            <w:tcBorders>
              <w:left w:val="nil"/>
            </w:tcBorders>
          </w:tcPr>
          <w:p w14:paraId="3F035AA5" w14:textId="20C3CFBB" w:rsidR="00907CBB" w:rsidRDefault="0081358E">
            <w:pPr>
              <w:pStyle w:val="Tabletext"/>
            </w:pPr>
            <w:r>
              <w:t>Game Design Document</w:t>
            </w:r>
          </w:p>
        </w:tc>
        <w:tc>
          <w:tcPr>
            <w:tcW w:w="2010" w:type="dxa"/>
          </w:tcPr>
          <w:p w14:paraId="7EB94F25" w14:textId="044F4D99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Whole Team</w:t>
            </w:r>
          </w:p>
        </w:tc>
        <w:tc>
          <w:tcPr>
            <w:tcW w:w="2010" w:type="dxa"/>
          </w:tcPr>
          <w:p w14:paraId="261E2B2A" w14:textId="0845FEFE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Design Team</w:t>
            </w:r>
          </w:p>
        </w:tc>
        <w:tc>
          <w:tcPr>
            <w:tcW w:w="2011" w:type="dxa"/>
            <w:tcBorders>
              <w:right w:val="nil"/>
            </w:tcBorders>
          </w:tcPr>
          <w:p w14:paraId="6E6AB34F" w14:textId="5F5831C3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Needed</w:t>
            </w:r>
          </w:p>
        </w:tc>
      </w:tr>
      <w:tr w:rsidR="00907CBB" w14:paraId="5BAB0AD3" w14:textId="77777777" w:rsidTr="008135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9" w:type="dxa"/>
            <w:tcBorders>
              <w:left w:val="nil"/>
            </w:tcBorders>
          </w:tcPr>
          <w:p w14:paraId="28795225" w14:textId="330FE0FC" w:rsidR="00907CBB" w:rsidRDefault="0081358E">
            <w:pPr>
              <w:pStyle w:val="Tabletext"/>
            </w:pPr>
            <w:r>
              <w:t>Style Guide</w:t>
            </w:r>
          </w:p>
        </w:tc>
        <w:tc>
          <w:tcPr>
            <w:tcW w:w="2010" w:type="dxa"/>
          </w:tcPr>
          <w:p w14:paraId="51512A69" w14:textId="71420C4F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 Team</w:t>
            </w:r>
          </w:p>
        </w:tc>
        <w:tc>
          <w:tcPr>
            <w:tcW w:w="2010" w:type="dxa"/>
          </w:tcPr>
          <w:p w14:paraId="31D4D73C" w14:textId="64348E10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 Team</w:t>
            </w:r>
          </w:p>
        </w:tc>
        <w:tc>
          <w:tcPr>
            <w:tcW w:w="2011" w:type="dxa"/>
            <w:tcBorders>
              <w:right w:val="nil"/>
            </w:tcBorders>
          </w:tcPr>
          <w:p w14:paraId="4D51F183" w14:textId="14927A50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Needed</w:t>
            </w:r>
          </w:p>
        </w:tc>
      </w:tr>
      <w:tr w:rsidR="00907CBB" w14:paraId="0A6FE7DA" w14:textId="77777777" w:rsidTr="008135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9" w:type="dxa"/>
            <w:tcBorders>
              <w:left w:val="nil"/>
            </w:tcBorders>
          </w:tcPr>
          <w:p w14:paraId="4BCB317E" w14:textId="719BB785" w:rsidR="00907CBB" w:rsidRDefault="0081358E">
            <w:pPr>
              <w:pStyle w:val="Tabletext"/>
            </w:pPr>
            <w:r>
              <w:t>Trello</w:t>
            </w:r>
          </w:p>
        </w:tc>
        <w:tc>
          <w:tcPr>
            <w:tcW w:w="2010" w:type="dxa"/>
          </w:tcPr>
          <w:p w14:paraId="4D369DBE" w14:textId="7160A7C4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Whole Team</w:t>
            </w:r>
          </w:p>
        </w:tc>
        <w:tc>
          <w:tcPr>
            <w:tcW w:w="2010" w:type="dxa"/>
          </w:tcPr>
          <w:p w14:paraId="434E5C3D" w14:textId="3BAF777F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Whole Team</w:t>
            </w:r>
          </w:p>
        </w:tc>
        <w:tc>
          <w:tcPr>
            <w:tcW w:w="2011" w:type="dxa"/>
            <w:tcBorders>
              <w:right w:val="nil"/>
            </w:tcBorders>
          </w:tcPr>
          <w:p w14:paraId="30355E50" w14:textId="12114904" w:rsidR="00907CBB" w:rsidRDefault="00111627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Needed</w:t>
            </w:r>
          </w:p>
        </w:tc>
      </w:tr>
      <w:tr w:rsidR="00907CBB" w14:paraId="4E4F0746" w14:textId="77777777" w:rsidTr="008135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9" w:type="dxa"/>
            <w:tcBorders>
              <w:left w:val="nil"/>
            </w:tcBorders>
          </w:tcPr>
          <w:p w14:paraId="4AEB7BD6" w14:textId="77777777" w:rsidR="00907CBB" w:rsidRDefault="009B284B">
            <w:pPr>
              <w:pStyle w:val="Tabletext"/>
            </w:pPr>
            <w:sdt>
              <w:sdtPr>
                <w:alias w:val="Project schedule:"/>
                <w:tag w:val="Project schedule:"/>
                <w:id w:val="-1392492006"/>
                <w:placeholder>
                  <w:docPart w:val="46C85054DE464EF2A8A6202D0CEFED81"/>
                </w:placeholder>
                <w:temporary/>
                <w:showingPlcHdr/>
                <w15:appearance w15:val="hidden"/>
              </w:sdtPr>
              <w:sdtEndPr/>
              <w:sdtContent>
                <w:r w:rsidR="00B55F12">
                  <w:t>Project schedule</w:t>
                </w:r>
              </w:sdtContent>
            </w:sdt>
          </w:p>
        </w:tc>
        <w:tc>
          <w:tcPr>
            <w:tcW w:w="2010" w:type="dxa"/>
          </w:tcPr>
          <w:p w14:paraId="46FA9436" w14:textId="4447C529" w:rsidR="00907CBB" w:rsidRDefault="00111627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Whole team</w:t>
            </w:r>
          </w:p>
        </w:tc>
        <w:tc>
          <w:tcPr>
            <w:tcW w:w="2010" w:type="dxa"/>
          </w:tcPr>
          <w:p w14:paraId="1614C2CC" w14:textId="790640BD" w:rsidR="00907CBB" w:rsidRDefault="00111627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Michael</w:t>
            </w:r>
          </w:p>
        </w:tc>
        <w:tc>
          <w:tcPr>
            <w:tcW w:w="2011" w:type="dxa"/>
            <w:tcBorders>
              <w:right w:val="nil"/>
            </w:tcBorders>
          </w:tcPr>
          <w:p w14:paraId="3581C428" w14:textId="744717C0" w:rsidR="00907CBB" w:rsidRDefault="00111627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Needed</w:t>
            </w:r>
          </w:p>
        </w:tc>
      </w:tr>
    </w:tbl>
    <w:sdt>
      <w:sdtPr>
        <w:alias w:val="Enter subheading:"/>
        <w:tag w:val="Enter subheading:"/>
        <w:id w:val="1687472679"/>
        <w:placeholder>
          <w:docPart w:val="DEC7B28153CE441AA3A01658B215F5A5"/>
        </w:placeholder>
        <w:temporary/>
        <w:showingPlcHdr/>
        <w15:appearance w15:val="hidden"/>
      </w:sdtPr>
      <w:sdtEndPr/>
      <w:sdtContent>
        <w:p w14:paraId="07402083" w14:textId="77777777" w:rsidR="00907CBB" w:rsidRDefault="00B55F12" w:rsidP="00B55F12">
          <w:pPr>
            <w:pStyle w:val="Heading2"/>
          </w:pPr>
          <w:r>
            <w:t>Team structure</w:t>
          </w:r>
        </w:p>
      </w:sdtContent>
    </w:sdt>
    <w:p w14:paraId="36C76B9E" w14:textId="06C93D97" w:rsidR="00FB0AC1" w:rsidRDefault="00FB0AC1" w:rsidP="00FB0AC1">
      <w:r w:rsidRPr="00FB0AC1">
        <w:rPr>
          <w:b/>
          <w:bCs/>
        </w:rPr>
        <w:t>Pupcheco (Michael)</w:t>
      </w:r>
      <w:r>
        <w:t xml:space="preserve"> - Producer; Creative Director; Artist</w:t>
      </w:r>
    </w:p>
    <w:p w14:paraId="1B78577B" w14:textId="77777777" w:rsidR="00FB0AC1" w:rsidRDefault="00FB0AC1" w:rsidP="00FB0AC1">
      <w:r w:rsidRPr="00FB0AC1">
        <w:rPr>
          <w:b/>
          <w:bCs/>
        </w:rPr>
        <w:t>Cody</w:t>
      </w:r>
      <w:r>
        <w:t xml:space="preserve"> - Artist; Designer</w:t>
      </w:r>
    </w:p>
    <w:p w14:paraId="72C0BD4E" w14:textId="0D919994" w:rsidR="00FB0AC1" w:rsidRDefault="00FB0AC1" w:rsidP="00FB0AC1">
      <w:r w:rsidRPr="00FB0AC1">
        <w:rPr>
          <w:b/>
          <w:bCs/>
        </w:rPr>
        <w:t>Neswest</w:t>
      </w:r>
      <w:r>
        <w:rPr>
          <w:b/>
          <w:bCs/>
        </w:rPr>
        <w:t xml:space="preserve"> (West)</w:t>
      </w:r>
      <w:r>
        <w:t xml:space="preserve"> - Technical Artist; Programmer</w:t>
      </w:r>
    </w:p>
    <w:p w14:paraId="672B5F4E" w14:textId="186CEB64" w:rsidR="00FB0AC1" w:rsidRDefault="00FB0AC1" w:rsidP="00FB0AC1">
      <w:r w:rsidRPr="00FB0AC1">
        <w:rPr>
          <w:b/>
          <w:bCs/>
        </w:rPr>
        <w:t>Cwook</w:t>
      </w:r>
      <w:r>
        <w:rPr>
          <w:b/>
          <w:bCs/>
        </w:rPr>
        <w:t xml:space="preserve"> (Christian)</w:t>
      </w:r>
      <w:r>
        <w:t xml:space="preserve"> - Programmer</w:t>
      </w:r>
    </w:p>
    <w:p w14:paraId="05F42ADA" w14:textId="5C077F01" w:rsidR="00FB0AC1" w:rsidRDefault="00FB0AC1" w:rsidP="00FB0AC1">
      <w:r w:rsidRPr="00FB0AC1">
        <w:rPr>
          <w:b/>
          <w:bCs/>
        </w:rPr>
        <w:t>Raeth</w:t>
      </w:r>
      <w:r>
        <w:rPr>
          <w:b/>
          <w:bCs/>
        </w:rPr>
        <w:t xml:space="preserve"> (Ryan)</w:t>
      </w:r>
      <w:r>
        <w:t xml:space="preserve">- programmer </w:t>
      </w:r>
    </w:p>
    <w:p w14:paraId="031C95CF" w14:textId="77777777" w:rsidR="00FB0AC1" w:rsidRDefault="00FB0AC1" w:rsidP="00FB0AC1">
      <w:r w:rsidRPr="00FB0AC1">
        <w:rPr>
          <w:b/>
          <w:bCs/>
        </w:rPr>
        <w:t>Brendan</w:t>
      </w:r>
      <w:r>
        <w:t xml:space="preserve"> - jr Programmer</w:t>
      </w:r>
    </w:p>
    <w:p w14:paraId="7AABEAE8" w14:textId="6BCE168F" w:rsidR="00FB0AC1" w:rsidRDefault="00FB0AC1" w:rsidP="00FB0AC1">
      <w:r w:rsidRPr="00FB0AC1">
        <w:rPr>
          <w:b/>
          <w:bCs/>
        </w:rPr>
        <w:t>Jamesmello</w:t>
      </w:r>
      <w:r>
        <w:rPr>
          <w:b/>
          <w:bCs/>
        </w:rPr>
        <w:t xml:space="preserve"> (James)</w:t>
      </w:r>
      <w:r>
        <w:t xml:space="preserve"> - Sound Designer</w:t>
      </w:r>
    </w:p>
    <w:p w14:paraId="305FB5C7" w14:textId="77777777" w:rsidR="00FB0AC1" w:rsidRDefault="00FB0AC1" w:rsidP="00FB0AC1">
      <w:r w:rsidRPr="00FB0AC1">
        <w:rPr>
          <w:b/>
          <w:bCs/>
        </w:rPr>
        <w:t xml:space="preserve">Marcy </w:t>
      </w:r>
      <w:r>
        <w:t>- composer</w:t>
      </w:r>
    </w:p>
    <w:p w14:paraId="1002B7B4" w14:textId="2458DDA0" w:rsidR="00111627" w:rsidRDefault="00FB0AC1" w:rsidP="005C2E73">
      <w:r w:rsidRPr="00FB0AC1">
        <w:rPr>
          <w:b/>
          <w:bCs/>
        </w:rPr>
        <w:t xml:space="preserve">El </w:t>
      </w:r>
      <w:r>
        <w:t>- Writer; Designer</w:t>
      </w:r>
    </w:p>
    <w:p w14:paraId="7C055728" w14:textId="73ED9888" w:rsidR="00111627" w:rsidRDefault="00111627" w:rsidP="00FB0AC1"/>
    <w:p w14:paraId="2A0C6E5E" w14:textId="76519E25" w:rsidR="00907CBB" w:rsidRPr="00D34C1A" w:rsidRDefault="009B284B" w:rsidP="00D34C1A">
      <w:pPr>
        <w:pStyle w:val="Heading3"/>
        <w:pBdr>
          <w:bottom w:val="single" w:sz="4" w:space="1" w:color="auto"/>
        </w:pBdr>
        <w:rPr>
          <w:sz w:val="48"/>
          <w:szCs w:val="48"/>
        </w:rPr>
      </w:pPr>
      <w:sdt>
        <w:sdtPr>
          <w:rPr>
            <w:sz w:val="48"/>
            <w:szCs w:val="48"/>
          </w:rPr>
          <w:alias w:val="Enter subheading:"/>
          <w:tag w:val="Enter subheading:"/>
          <w:id w:val="1858159764"/>
          <w:placeholder>
            <w:docPart w:val="033CC13DFCD9418DA7C60E2F869E45BE"/>
          </w:placeholder>
          <w:temporary/>
          <w:showingPlcHdr/>
          <w15:appearance w15:val="hidden"/>
        </w:sdtPr>
        <w:sdtEndPr/>
        <w:sdtContent>
          <w:r w:rsidR="00D34C1A" w:rsidRPr="00D34C1A">
            <w:rPr>
              <w:sz w:val="48"/>
              <w:szCs w:val="48"/>
            </w:rPr>
            <w:t>Team goals</w:t>
          </w:r>
        </w:sdtContent>
      </w:sdt>
    </w:p>
    <w:p w14:paraId="06CEC449" w14:textId="551D7666" w:rsidR="001859F2" w:rsidRPr="00EB60B4" w:rsidRDefault="00FB0AC1" w:rsidP="00D34C1A">
      <w:pPr>
        <w:pStyle w:val="ListBullet"/>
        <w:numPr>
          <w:ilvl w:val="0"/>
          <w:numId w:val="0"/>
        </w:numPr>
        <w:ind w:left="360"/>
        <w:rPr>
          <w:color w:val="0070C0"/>
        </w:rPr>
      </w:pPr>
      <w:r w:rsidRPr="00EB60B4">
        <w:rPr>
          <w:color w:val="0070C0"/>
        </w:rPr>
        <w:t xml:space="preserve">Create a </w:t>
      </w:r>
      <w:r w:rsidRPr="00EB60B4">
        <w:rPr>
          <w:b/>
          <w:bCs/>
          <w:color w:val="DD8047" w:themeColor="accent2"/>
        </w:rPr>
        <w:t>short</w:t>
      </w:r>
      <w:r w:rsidRPr="00EB60B4">
        <w:rPr>
          <w:color w:val="0070C0"/>
        </w:rPr>
        <w:t xml:space="preserve">, game experience that </w:t>
      </w:r>
      <w:r w:rsidRPr="00EB60B4">
        <w:rPr>
          <w:b/>
          <w:bCs/>
          <w:color w:val="DD8047" w:themeColor="accent2"/>
        </w:rPr>
        <w:t>challenges</w:t>
      </w:r>
      <w:r w:rsidRPr="00EB60B4">
        <w:rPr>
          <w:color w:val="DD8047" w:themeColor="accent2"/>
        </w:rPr>
        <w:t xml:space="preserve"> </w:t>
      </w:r>
      <w:r w:rsidRPr="00EB60B4">
        <w:rPr>
          <w:color w:val="0070C0"/>
        </w:rPr>
        <w:t xml:space="preserve">players to </w:t>
      </w:r>
      <w:r w:rsidRPr="00EB60B4">
        <w:rPr>
          <w:b/>
          <w:bCs/>
          <w:color w:val="DD8047" w:themeColor="accent2"/>
        </w:rPr>
        <w:t>make connections</w:t>
      </w:r>
      <w:r w:rsidRPr="00EB60B4">
        <w:rPr>
          <w:color w:val="0070C0"/>
        </w:rPr>
        <w:t xml:space="preserve">, and come </w:t>
      </w:r>
      <w:r w:rsidRPr="00EB60B4">
        <w:rPr>
          <w:b/>
          <w:bCs/>
          <w:color w:val="0070C0"/>
        </w:rPr>
        <w:t xml:space="preserve">to </w:t>
      </w:r>
      <w:r w:rsidRPr="00EB60B4">
        <w:rPr>
          <w:b/>
          <w:bCs/>
          <w:color w:val="DD8047" w:themeColor="accent2"/>
        </w:rPr>
        <w:t>their own conclusions</w:t>
      </w:r>
    </w:p>
    <w:p w14:paraId="369C8CF5" w14:textId="003B0212" w:rsidR="001859F2" w:rsidRDefault="001859F2" w:rsidP="001859F2">
      <w:pPr>
        <w:pStyle w:val="ListBullet"/>
        <w:numPr>
          <w:ilvl w:val="0"/>
          <w:numId w:val="0"/>
        </w:numPr>
        <w:ind w:left="720"/>
      </w:pPr>
    </w:p>
    <w:p w14:paraId="72CB0FD4" w14:textId="732B270F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59865A04" w14:textId="12383721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11A7A124" w14:textId="66DDA5BD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602C1E52" w14:textId="179427C1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29C5C32C" w14:textId="22DD4155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1D202542" w14:textId="75422479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057E2B73" w14:textId="5455870F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702B31B3" w14:textId="441E8568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61F0B77A" w14:textId="6ABBB536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3E23B60E" w14:textId="77777777" w:rsidR="005C2E73" w:rsidRDefault="005C2E73" w:rsidP="001859F2">
      <w:pPr>
        <w:pStyle w:val="ListBullet"/>
        <w:numPr>
          <w:ilvl w:val="0"/>
          <w:numId w:val="0"/>
        </w:numPr>
        <w:ind w:left="720"/>
      </w:pPr>
    </w:p>
    <w:p w14:paraId="35BBB49A" w14:textId="77777777" w:rsidR="00907CBB" w:rsidRDefault="009B284B">
      <w:pPr>
        <w:pStyle w:val="Heading3"/>
      </w:pPr>
      <w:sdt>
        <w:sdtPr>
          <w:alias w:val="Enter subheading:"/>
          <w:tag w:val="Enter subheading:"/>
          <w:id w:val="-1150980588"/>
          <w:placeholder>
            <w:docPart w:val="C9ED9BDBDA724F77A75BA64DC4FB146B"/>
          </w:placeholder>
          <w:temporary/>
          <w:showingPlcHdr/>
          <w15:appearance w15:val="hidden"/>
        </w:sdtPr>
        <w:sdtEndPr/>
        <w:sdtContent>
          <w:r w:rsidR="00495232">
            <w:t>Team assignments</w:t>
          </w:r>
        </w:sdtContent>
      </w:sdt>
    </w:p>
    <w:sdt>
      <w:sdtPr>
        <w:alias w:val="Enter description:"/>
        <w:tag w:val="Enter description:"/>
        <w:id w:val="1084725301"/>
        <w:placeholder>
          <w:docPart w:val="D8416F09068A4B69AB7BD73893883572"/>
        </w:placeholder>
        <w:temporary/>
        <w:showingPlcHdr/>
        <w15:appearance w15:val="hidden"/>
      </w:sdtPr>
      <w:sdtEndPr/>
      <w:sdtContent>
        <w:p w14:paraId="7D0C444B" w14:textId="77777777" w:rsidR="00907CBB" w:rsidRDefault="00107CB6">
          <w:r>
            <w:t>Use the following table to outline the project's marketing teams, team goals, team leads, and team roles.</w:t>
          </w:r>
        </w:p>
      </w:sdtContent>
    </w:sdt>
    <w:p w14:paraId="5AA4F4F8" w14:textId="77777777" w:rsidR="00907CBB" w:rsidRDefault="009B284B">
      <w:pPr>
        <w:rPr>
          <w:rStyle w:val="Strong"/>
        </w:rPr>
      </w:pPr>
      <w:sdt>
        <w:sdtPr>
          <w:rPr>
            <w:rStyle w:val="Strong"/>
          </w:rPr>
          <w:alias w:val="Enter project name:"/>
          <w:tag w:val="Enter project name:"/>
          <w:id w:val="-1415622114"/>
          <w:placeholder>
            <w:docPart w:val="8E18FA5B2BAB486099F73DCE7C8A61E9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107CB6">
            <w:rPr>
              <w:rStyle w:val="Strong"/>
            </w:rPr>
            <w:t>Project Name</w:t>
          </w:r>
        </w:sdtContent>
      </w:sdt>
      <w:r w:rsidR="00107CB6">
        <w:rPr>
          <w:rStyle w:val="Strong"/>
        </w:rPr>
        <w:t xml:space="preserve"> </w:t>
      </w:r>
      <w:sdt>
        <w:sdtPr>
          <w:rPr>
            <w:rStyle w:val="Strong"/>
          </w:rPr>
          <w:alias w:val="project team:"/>
          <w:tag w:val="project team:"/>
          <w:id w:val="373591076"/>
          <w:placeholder>
            <w:docPart w:val="0E55812B96DD453D820544C0AD7B9EEF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495232">
            <w:rPr>
              <w:rStyle w:val="Strong"/>
            </w:rPr>
            <w:t>project team</w:t>
          </w:r>
        </w:sdtContent>
      </w:sdt>
    </w:p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eam assignments table"/>
      </w:tblPr>
      <w:tblGrid>
        <w:gridCol w:w="2339"/>
        <w:gridCol w:w="2341"/>
        <w:gridCol w:w="2339"/>
        <w:gridCol w:w="2341"/>
      </w:tblGrid>
      <w:tr w:rsidR="00907CBB" w14:paraId="1091E7D0" w14:textId="77777777" w:rsidTr="00111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top w:val="nil"/>
              <w:left w:val="nil"/>
            </w:tcBorders>
            <w:vAlign w:val="bottom"/>
          </w:tcPr>
          <w:p w14:paraId="0556B486" w14:textId="77777777" w:rsidR="00907CBB" w:rsidRDefault="009B284B">
            <w:pPr>
              <w:pStyle w:val="Tabletext"/>
            </w:pPr>
            <w:sdt>
              <w:sdtPr>
                <w:alias w:val="Name of team:"/>
                <w:tag w:val="Name of team:"/>
                <w:id w:val="-1120609218"/>
                <w:placeholder>
                  <w:docPart w:val="2FCBF2AD6B3B4BFEBC21DB86C1767A03"/>
                </w:placeholder>
                <w:temporary/>
                <w:showingPlcHdr/>
                <w15:appearance w15:val="hidden"/>
              </w:sdtPr>
              <w:sdtEndPr/>
              <w:sdtContent>
                <w:r w:rsidR="00495232">
                  <w:t>Name of team</w:t>
                </w:r>
              </w:sdtContent>
            </w:sdt>
          </w:p>
        </w:tc>
        <w:tc>
          <w:tcPr>
            <w:tcW w:w="2341" w:type="dxa"/>
            <w:tcBorders>
              <w:top w:val="nil"/>
            </w:tcBorders>
            <w:vAlign w:val="bottom"/>
          </w:tcPr>
          <w:p w14:paraId="6A5837C4" w14:textId="77777777" w:rsidR="00907CBB" w:rsidRDefault="009B284B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eam goals:"/>
                <w:tag w:val="Team goals:"/>
                <w:id w:val="-104739015"/>
                <w:placeholder>
                  <w:docPart w:val="44668DD9997C4D43B78A1794073AF02D"/>
                </w:placeholder>
                <w:temporary/>
                <w:showingPlcHdr/>
                <w15:appearance w15:val="hidden"/>
              </w:sdtPr>
              <w:sdtEndPr/>
              <w:sdtContent>
                <w:r w:rsidR="00495232">
                  <w:t>Team goals</w:t>
                </w:r>
              </w:sdtContent>
            </w:sdt>
          </w:p>
        </w:tc>
        <w:tc>
          <w:tcPr>
            <w:tcW w:w="2339" w:type="dxa"/>
            <w:tcBorders>
              <w:top w:val="nil"/>
            </w:tcBorders>
            <w:vAlign w:val="bottom"/>
          </w:tcPr>
          <w:p w14:paraId="55605828" w14:textId="77777777" w:rsidR="00907CBB" w:rsidRDefault="009B284B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eam leads:"/>
                <w:tag w:val="Team leads:"/>
                <w:id w:val="2059507652"/>
                <w:placeholder>
                  <w:docPart w:val="3AC8B626B4404F439E181E48F51B3236"/>
                </w:placeholder>
                <w:temporary/>
                <w:showingPlcHdr/>
                <w15:appearance w15:val="hidden"/>
              </w:sdtPr>
              <w:sdtEndPr/>
              <w:sdtContent>
                <w:r w:rsidR="00495232">
                  <w:t>Team leads</w:t>
                </w:r>
              </w:sdtContent>
            </w:sdt>
          </w:p>
        </w:tc>
        <w:tc>
          <w:tcPr>
            <w:tcW w:w="2341" w:type="dxa"/>
            <w:tcBorders>
              <w:top w:val="nil"/>
              <w:right w:val="nil"/>
            </w:tcBorders>
            <w:vAlign w:val="bottom"/>
          </w:tcPr>
          <w:p w14:paraId="6C22DD55" w14:textId="77777777" w:rsidR="00907CBB" w:rsidRDefault="009B284B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eam roles:"/>
                <w:tag w:val="Team roles:"/>
                <w:id w:val="-868298122"/>
                <w:placeholder>
                  <w:docPart w:val="680CC6A44E684FE9BD452616AC5FFA58"/>
                </w:placeholder>
                <w:temporary/>
                <w:showingPlcHdr/>
                <w15:appearance w15:val="hidden"/>
              </w:sdtPr>
              <w:sdtEndPr/>
              <w:sdtContent>
                <w:r w:rsidR="00495232">
                  <w:t>Team roles</w:t>
                </w:r>
              </w:sdtContent>
            </w:sdt>
          </w:p>
        </w:tc>
      </w:tr>
      <w:tr w:rsidR="00907CBB" w14:paraId="2D88439D" w14:textId="77777777" w:rsidTr="0011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nil"/>
            </w:tcBorders>
          </w:tcPr>
          <w:p w14:paraId="4876D9A0" w14:textId="4EE31FBB" w:rsidR="00907CBB" w:rsidRDefault="0081358E">
            <w:pPr>
              <w:pStyle w:val="Tabletext"/>
            </w:pPr>
            <w:r>
              <w:t>Art Team</w:t>
            </w:r>
          </w:p>
        </w:tc>
        <w:tc>
          <w:tcPr>
            <w:tcW w:w="2341" w:type="dxa"/>
          </w:tcPr>
          <w:p w14:paraId="12879868" w14:textId="629D503F" w:rsidR="00907CBB" w:rsidRDefault="00DA55B3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Create art that drives the mood, and that helps the player focus on what’s important, </w:t>
            </w:r>
          </w:p>
        </w:tc>
        <w:tc>
          <w:tcPr>
            <w:tcW w:w="2339" w:type="dxa"/>
          </w:tcPr>
          <w:p w14:paraId="76EE99FB" w14:textId="326130AD" w:rsidR="00907CBB" w:rsidRDefault="003629A5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Michael</w:t>
            </w:r>
          </w:p>
        </w:tc>
        <w:tc>
          <w:tcPr>
            <w:tcW w:w="2341" w:type="dxa"/>
            <w:tcBorders>
              <w:right w:val="nil"/>
            </w:tcBorders>
          </w:tcPr>
          <w:p w14:paraId="3A9627F9" w14:textId="5F5C1176" w:rsidR="00907CBB" w:rsidRDefault="003629A5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Modeling Artist, Material Artist, lighting artist</w:t>
            </w:r>
          </w:p>
        </w:tc>
      </w:tr>
      <w:tr w:rsidR="00907CBB" w14:paraId="2A990E72" w14:textId="77777777" w:rsidTr="0011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nil"/>
            </w:tcBorders>
          </w:tcPr>
          <w:p w14:paraId="5F96B4CD" w14:textId="51EEB705" w:rsidR="00907CBB" w:rsidRDefault="0081358E">
            <w:pPr>
              <w:pStyle w:val="Tabletext"/>
            </w:pPr>
            <w:r>
              <w:t>Programming Team</w:t>
            </w:r>
          </w:p>
        </w:tc>
        <w:tc>
          <w:tcPr>
            <w:tcW w:w="2341" w:type="dxa"/>
          </w:tcPr>
          <w:p w14:paraId="33A3035A" w14:textId="21F8E13C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core game mechanics, create necessary shaders</w:t>
            </w:r>
          </w:p>
        </w:tc>
        <w:tc>
          <w:tcPr>
            <w:tcW w:w="2339" w:type="dxa"/>
          </w:tcPr>
          <w:p w14:paraId="0FC4563C" w14:textId="77777777" w:rsidR="00907CBB" w:rsidRDefault="009B284B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Enter name:"/>
                <w:tag w:val="Enter name:"/>
                <w:id w:val="1412036353"/>
                <w:placeholder>
                  <w:docPart w:val="105278AADAA44987917F5954E22E48C5"/>
                </w:placeholder>
                <w:temporary/>
                <w:showingPlcHdr/>
                <w15:appearance w15:val="hidden"/>
              </w:sdtPr>
              <w:sdtEndPr/>
              <w:sdtContent>
                <w:r w:rsidR="00495232">
                  <w:t>Lead name</w:t>
                </w:r>
              </w:sdtContent>
            </w:sdt>
          </w:p>
        </w:tc>
        <w:tc>
          <w:tcPr>
            <w:tcW w:w="2341" w:type="dxa"/>
            <w:tcBorders>
              <w:right w:val="nil"/>
            </w:tcBorders>
          </w:tcPr>
          <w:p w14:paraId="7A2CFAA9" w14:textId="515C3334" w:rsidR="00907CBB" w:rsidRDefault="00FB0AC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Tech Art, gameplay programmer, </w:t>
            </w:r>
            <w:r w:rsidR="003629A5">
              <w:t>Build Master</w:t>
            </w:r>
          </w:p>
        </w:tc>
      </w:tr>
      <w:tr w:rsidR="00907CBB" w14:paraId="55910C4C" w14:textId="77777777" w:rsidTr="0011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nil"/>
            </w:tcBorders>
          </w:tcPr>
          <w:p w14:paraId="4CCBF85D" w14:textId="11A58663" w:rsidR="00907CBB" w:rsidRDefault="0081358E">
            <w:pPr>
              <w:pStyle w:val="Tabletext"/>
            </w:pPr>
            <w:r>
              <w:t>Audio Team</w:t>
            </w:r>
          </w:p>
        </w:tc>
        <w:tc>
          <w:tcPr>
            <w:tcW w:w="2341" w:type="dxa"/>
          </w:tcPr>
          <w:p w14:paraId="4803F687" w14:textId="5D2A0196" w:rsidR="00907CBB" w:rsidRDefault="00111627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sounds and music that help create the tone and atmosphere for the game</w:t>
            </w:r>
          </w:p>
        </w:tc>
        <w:sdt>
          <w:sdtPr>
            <w:alias w:val="Enter name:"/>
            <w:tag w:val="Enter name:"/>
            <w:id w:val="400261380"/>
            <w:placeholder>
              <w:docPart w:val="1DA8D2F46D4A4BD2BC1E5BF702C82A4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39" w:type="dxa"/>
              </w:tcPr>
              <w:p w14:paraId="5B1584B7" w14:textId="77777777" w:rsidR="00907CBB" w:rsidRDefault="00495232">
                <w:pPr>
                  <w:pStyle w:val="Tabletex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Lead name</w:t>
                </w:r>
              </w:p>
            </w:tc>
          </w:sdtContent>
        </w:sdt>
        <w:tc>
          <w:tcPr>
            <w:tcW w:w="2341" w:type="dxa"/>
            <w:tcBorders>
              <w:right w:val="nil"/>
            </w:tcBorders>
          </w:tcPr>
          <w:p w14:paraId="63913AFE" w14:textId="4477E938" w:rsidR="00907CBB" w:rsidRDefault="003629A5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Audio Designer, Composer</w:t>
            </w:r>
          </w:p>
        </w:tc>
      </w:tr>
      <w:tr w:rsidR="00907CBB" w14:paraId="5CB91BA4" w14:textId="77777777" w:rsidTr="0011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nil"/>
            </w:tcBorders>
          </w:tcPr>
          <w:p w14:paraId="38919A46" w14:textId="502931E5" w:rsidR="00907CBB" w:rsidRDefault="0081358E">
            <w:pPr>
              <w:pStyle w:val="Tabletext"/>
            </w:pPr>
            <w:r>
              <w:t>Writing Team</w:t>
            </w:r>
          </w:p>
        </w:tc>
        <w:tc>
          <w:tcPr>
            <w:tcW w:w="2341" w:type="dxa"/>
          </w:tcPr>
          <w:p w14:paraId="44D84107" w14:textId="375BA269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puzzle solution, write narrative for solution, turn narrative into case files, create other case files to hide key pieces amongst</w:t>
            </w:r>
          </w:p>
        </w:tc>
        <w:tc>
          <w:tcPr>
            <w:tcW w:w="2339" w:type="dxa"/>
          </w:tcPr>
          <w:p w14:paraId="37437BF7" w14:textId="16FF2879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</w:t>
            </w:r>
          </w:p>
        </w:tc>
        <w:tc>
          <w:tcPr>
            <w:tcW w:w="2341" w:type="dxa"/>
            <w:tcBorders>
              <w:right w:val="nil"/>
            </w:tcBorders>
          </w:tcPr>
          <w:p w14:paraId="32F78514" w14:textId="2DEEDC28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Narrative Designer</w:t>
            </w:r>
          </w:p>
        </w:tc>
      </w:tr>
      <w:tr w:rsidR="00907CBB" w14:paraId="13F55310" w14:textId="77777777" w:rsidTr="00111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nil"/>
            </w:tcBorders>
          </w:tcPr>
          <w:p w14:paraId="44665871" w14:textId="02AF21C1" w:rsidR="00907CBB" w:rsidRDefault="0081358E">
            <w:pPr>
              <w:pStyle w:val="Tabletext"/>
            </w:pPr>
            <w:r>
              <w:t>Design Team</w:t>
            </w:r>
          </w:p>
        </w:tc>
        <w:tc>
          <w:tcPr>
            <w:tcW w:w="2341" w:type="dxa"/>
          </w:tcPr>
          <w:p w14:paraId="255BB62D" w14:textId="0C1CA73E" w:rsidR="00907CBB" w:rsidRDefault="0081358E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Design core game loop, create mvp plan</w:t>
            </w:r>
            <w:r w:rsidR="00FB0AC1">
              <w:t>, write short GDD, playtest</w:t>
            </w:r>
          </w:p>
        </w:tc>
        <w:tc>
          <w:tcPr>
            <w:tcW w:w="2339" w:type="dxa"/>
          </w:tcPr>
          <w:p w14:paraId="4A68AEFE" w14:textId="061A269D" w:rsidR="00907CBB" w:rsidRDefault="00FB0AC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Cody</w:t>
            </w:r>
          </w:p>
        </w:tc>
        <w:tc>
          <w:tcPr>
            <w:tcW w:w="2341" w:type="dxa"/>
            <w:tcBorders>
              <w:right w:val="nil"/>
            </w:tcBorders>
          </w:tcPr>
          <w:p w14:paraId="2D0E2D87" w14:textId="6590BF2E" w:rsidR="00907CBB" w:rsidRDefault="00FB0AC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Design, mechanic design</w:t>
            </w:r>
          </w:p>
        </w:tc>
      </w:tr>
    </w:tbl>
    <w:p w14:paraId="45803712" w14:textId="21A95A5D" w:rsidR="00907CBB" w:rsidRDefault="009B284B" w:rsidP="00111627">
      <w:pPr>
        <w:pStyle w:val="Heading2"/>
        <w:pBdr>
          <w:bottom w:val="single" w:sz="4" w:space="1" w:color="auto"/>
        </w:pBdr>
      </w:pPr>
      <w:sdt>
        <w:sdtPr>
          <w:alias w:val="Enter subheading:"/>
          <w:tag w:val="Enter subheading:"/>
          <w:id w:val="2055355319"/>
          <w:placeholder>
            <w:docPart w:val="03E6D95F5A7E4A1EB5E9BFB4724E6023"/>
          </w:placeholder>
          <w:temporary/>
          <w:showingPlcHdr/>
          <w15:appearance w15:val="hidden"/>
        </w:sdtPr>
        <w:sdtEndPr/>
        <w:sdtContent>
          <w:r w:rsidR="00111627" w:rsidRPr="00111627">
            <w:rPr>
              <w:color w:val="auto"/>
            </w:rPr>
            <w:t>Team roles and responsibilities</w:t>
          </w:r>
        </w:sdtContent>
      </w:sdt>
    </w:p>
    <w:p w14:paraId="5D7E8CCF" w14:textId="7800DA4B" w:rsidR="003629A5" w:rsidRPr="00111627" w:rsidRDefault="00042DF2">
      <w:pPr>
        <w:rPr>
          <w:color w:val="DD8047" w:themeColor="accent2"/>
        </w:rPr>
      </w:pPr>
      <w:r w:rsidRPr="00111627">
        <w:rPr>
          <w:color w:val="DD8047" w:themeColor="accent2"/>
        </w:rPr>
        <w:t>Asset Artist: responsible for creating in game assets</w:t>
      </w:r>
    </w:p>
    <w:p w14:paraId="6143111D" w14:textId="3ED75EA7" w:rsidR="003629A5" w:rsidRPr="00111627" w:rsidRDefault="003629A5">
      <w:pPr>
        <w:rPr>
          <w:color w:val="DD8047" w:themeColor="accent2"/>
        </w:rPr>
      </w:pPr>
      <w:r w:rsidRPr="00111627">
        <w:rPr>
          <w:color w:val="DD8047" w:themeColor="accent2"/>
        </w:rPr>
        <w:t>Lighting artist: Handles game lighting and post processing</w:t>
      </w:r>
    </w:p>
    <w:p w14:paraId="515A0C20" w14:textId="35EE2AFF" w:rsidR="003629A5" w:rsidRPr="00A060F1" w:rsidRDefault="003629A5">
      <w:pPr>
        <w:rPr>
          <w:color w:val="007434"/>
        </w:rPr>
      </w:pPr>
      <w:r w:rsidRPr="00A060F1">
        <w:rPr>
          <w:color w:val="007434"/>
        </w:rPr>
        <w:t>Gameplay programmer: responsible for programming core gameplay mechanics</w:t>
      </w:r>
    </w:p>
    <w:p w14:paraId="0CF44FEE" w14:textId="03CAF0BD" w:rsidR="003629A5" w:rsidRPr="00A060F1" w:rsidRDefault="003629A5">
      <w:pPr>
        <w:rPr>
          <w:color w:val="007434"/>
        </w:rPr>
      </w:pPr>
      <w:r w:rsidRPr="00A060F1">
        <w:rPr>
          <w:color w:val="007434"/>
        </w:rPr>
        <w:t>Audio Programmer</w:t>
      </w:r>
      <w:r w:rsidR="00E90A4B">
        <w:rPr>
          <w:color w:val="007434"/>
        </w:rPr>
        <w:t xml:space="preserve"> </w:t>
      </w:r>
      <w:r w:rsidR="00DD71D9">
        <w:rPr>
          <w:color w:val="007434"/>
        </w:rPr>
        <w:t>(</w:t>
      </w:r>
      <w:r w:rsidR="00DD71D9" w:rsidRPr="00E90A4B">
        <w:rPr>
          <w:b/>
          <w:bCs/>
          <w:color w:val="007434"/>
        </w:rPr>
        <w:t>not</w:t>
      </w:r>
      <w:r w:rsidR="00DD71D9">
        <w:rPr>
          <w:color w:val="007434"/>
        </w:rPr>
        <w:t xml:space="preserve"> </w:t>
      </w:r>
      <w:r w:rsidR="00DD71D9" w:rsidRPr="00DD71D9">
        <w:rPr>
          <w:b/>
          <w:bCs/>
          <w:color w:val="007434"/>
        </w:rPr>
        <w:t>full role</w:t>
      </w:r>
      <w:r w:rsidR="00DD71D9">
        <w:rPr>
          <w:color w:val="007434"/>
        </w:rPr>
        <w:t>)</w:t>
      </w:r>
      <w:r w:rsidRPr="00A060F1">
        <w:rPr>
          <w:color w:val="007434"/>
        </w:rPr>
        <w:t>: responsible for making sure Audio team can implement audio into the engine</w:t>
      </w:r>
    </w:p>
    <w:p w14:paraId="39761138" w14:textId="1F4A4CE3" w:rsidR="003629A5" w:rsidRPr="00A060F1" w:rsidRDefault="003629A5">
      <w:pPr>
        <w:rPr>
          <w:color w:val="007434"/>
        </w:rPr>
      </w:pPr>
      <w:r w:rsidRPr="00A060F1">
        <w:rPr>
          <w:color w:val="007434"/>
        </w:rPr>
        <w:t>Build Master</w:t>
      </w:r>
      <w:r w:rsidR="00DD71D9">
        <w:rPr>
          <w:color w:val="007434"/>
        </w:rPr>
        <w:t xml:space="preserve"> (</w:t>
      </w:r>
      <w:r w:rsidR="00DD71D9" w:rsidRPr="00DD71D9">
        <w:rPr>
          <w:b/>
          <w:bCs/>
          <w:color w:val="007434"/>
        </w:rPr>
        <w:t>not full role</w:t>
      </w:r>
      <w:r w:rsidR="00DD71D9">
        <w:rPr>
          <w:color w:val="007434"/>
        </w:rPr>
        <w:t>)</w:t>
      </w:r>
      <w:r w:rsidRPr="00A060F1">
        <w:rPr>
          <w:color w:val="007434"/>
        </w:rPr>
        <w:t xml:space="preserve">: responsible for </w:t>
      </w:r>
      <w:r w:rsidR="00042DF2" w:rsidRPr="00A060F1">
        <w:rPr>
          <w:color w:val="007434"/>
        </w:rPr>
        <w:t>helping people with git issues and catching merge conflicts.</w:t>
      </w:r>
    </w:p>
    <w:p w14:paraId="4D3761D8" w14:textId="719E6C4C" w:rsidR="00042DF2" w:rsidRPr="00A060F1" w:rsidRDefault="00042DF2">
      <w:pPr>
        <w:rPr>
          <w:color w:val="6C7400"/>
        </w:rPr>
      </w:pPr>
      <w:r w:rsidRPr="00A060F1">
        <w:rPr>
          <w:color w:val="6C7400"/>
        </w:rPr>
        <w:t>Audio Designer: responsible for gameplay related audio (footsteps, opening drawers, dialogue recording)</w:t>
      </w:r>
    </w:p>
    <w:p w14:paraId="65ADA1E8" w14:textId="7B7FD199" w:rsidR="00042DF2" w:rsidRPr="00A060F1" w:rsidRDefault="00042DF2">
      <w:pPr>
        <w:rPr>
          <w:color w:val="6C7400"/>
        </w:rPr>
      </w:pPr>
      <w:r w:rsidRPr="00A060F1">
        <w:rPr>
          <w:color w:val="6C7400"/>
        </w:rPr>
        <w:t>Composer: creates the games soundtrack and musical score</w:t>
      </w:r>
    </w:p>
    <w:p w14:paraId="7198E2CD" w14:textId="15F88C21" w:rsidR="00042DF2" w:rsidRPr="00A060F1" w:rsidRDefault="00042DF2">
      <w:pPr>
        <w:rPr>
          <w:color w:val="FFFFFF" w:themeColor="background1"/>
        </w:rPr>
      </w:pPr>
      <w:r w:rsidRPr="00A060F1">
        <w:rPr>
          <w:color w:val="FFFFFF" w:themeColor="background1"/>
          <w:highlight w:val="black"/>
        </w:rPr>
        <w:t>Writer: Writes the core narrative and designs the core narrative puzzle the players have to put together</w:t>
      </w:r>
    </w:p>
    <w:p w14:paraId="46FBF6D7" w14:textId="612A4C65" w:rsidR="00042DF2" w:rsidRPr="00A060F1" w:rsidRDefault="00042DF2" w:rsidP="005C2E73">
      <w:pPr>
        <w:rPr>
          <w:color w:val="0070C0"/>
        </w:rPr>
      </w:pPr>
      <w:r w:rsidRPr="00A060F1">
        <w:rPr>
          <w:color w:val="0070C0"/>
        </w:rPr>
        <w:t>designer: creates the layout for the room the players are in</w:t>
      </w:r>
      <w:r w:rsidR="005C2E73">
        <w:rPr>
          <w:color w:val="0070C0"/>
        </w:rPr>
        <w:t xml:space="preserve">; </w:t>
      </w:r>
      <w:r w:rsidR="005C2E73" w:rsidRPr="00A060F1">
        <w:rPr>
          <w:color w:val="0070C0"/>
        </w:rPr>
        <w:t>designs the core game loop, and how the mechanics work</w:t>
      </w:r>
      <w:r w:rsidR="005C2E73">
        <w:rPr>
          <w:color w:val="0070C0"/>
        </w:rPr>
        <w:t xml:space="preserve">; </w:t>
      </w:r>
      <w:r w:rsidR="005C2E73" w:rsidRPr="00A060F1">
        <w:rPr>
          <w:color w:val="0070C0"/>
        </w:rPr>
        <w:t>responsible for testing gameplay elements and tweaking them.</w:t>
      </w:r>
    </w:p>
    <w:p w14:paraId="37D99E24" w14:textId="77777777" w:rsidR="007F1B94" w:rsidRPr="00A060F1" w:rsidRDefault="007F1B94" w:rsidP="00DD71D9">
      <w:pPr>
        <w:ind w:left="0"/>
        <w:rPr>
          <w:color w:val="0070C0"/>
        </w:rPr>
      </w:pPr>
    </w:p>
    <w:p w14:paraId="045EC86E" w14:textId="4EECB5EE" w:rsidR="00907CBB" w:rsidRDefault="009B284B" w:rsidP="007F1B94">
      <w:pPr>
        <w:pStyle w:val="Heading2"/>
        <w:pBdr>
          <w:bottom w:val="single" w:sz="4" w:space="1" w:color="auto"/>
        </w:pBdr>
      </w:pPr>
      <w:sdt>
        <w:sdtPr>
          <w:alias w:val="Enter subheading:"/>
          <w:tag w:val="Enter subheading:"/>
          <w:id w:val="681630386"/>
          <w:placeholder>
            <w:docPart w:val="2C76B02F1C774A93837CA9D117629C44"/>
          </w:placeholder>
          <w:temporary/>
          <w:showingPlcHdr/>
          <w15:appearance w15:val="hidden"/>
        </w:sdtPr>
        <w:sdtEndPr/>
        <w:sdtContent>
          <w:r w:rsidR="007F1B94">
            <w:t>Risks and issues management</w:t>
          </w:r>
        </w:sdtContent>
      </w:sdt>
    </w:p>
    <w:p w14:paraId="433BC41B" w14:textId="77777777" w:rsidR="00907CBB" w:rsidRDefault="009B284B">
      <w:pPr>
        <w:pStyle w:val="Heading3"/>
      </w:pPr>
      <w:sdt>
        <w:sdtPr>
          <w:alias w:val="Enter subheading:"/>
          <w:tag w:val="Enter subheading:"/>
          <w:id w:val="857237801"/>
          <w:placeholder>
            <w:docPart w:val="58A56C5DEEE74AE6A6C574BD886FE988"/>
          </w:placeholder>
          <w:temporary/>
          <w:showingPlcHdr/>
          <w15:appearance w15:val="hidden"/>
        </w:sdtPr>
        <w:sdtEndPr/>
        <w:sdtContent>
          <w:r w:rsidR="00495232">
            <w:t>Potential exceptions and problems</w:t>
          </w:r>
        </w:sdtContent>
      </w:sdt>
    </w:p>
    <w:p w14:paraId="66DF16B9" w14:textId="63FCF725" w:rsidR="00907CBB" w:rsidRDefault="00042DF2">
      <w:pPr>
        <w:pStyle w:val="ListBullet"/>
      </w:pPr>
      <w:r w:rsidRPr="00CC07BE">
        <w:rPr>
          <w:b/>
          <w:bCs/>
        </w:rPr>
        <w:t>Problem 1:</w:t>
      </w:r>
      <w:r>
        <w:t xml:space="preserve"> </w:t>
      </w:r>
      <w:r w:rsidR="00CC07BE">
        <w:t>Can’t</w:t>
      </w:r>
      <w:r>
        <w:t xml:space="preserve"> get time loop working</w:t>
      </w:r>
    </w:p>
    <w:p w14:paraId="6C7AD2C2" w14:textId="583F2510" w:rsidR="00042DF2" w:rsidRDefault="00042DF2" w:rsidP="00042DF2">
      <w:pPr>
        <w:pStyle w:val="ListBullet"/>
        <w:numPr>
          <w:ilvl w:val="1"/>
          <w:numId w:val="2"/>
        </w:numPr>
      </w:pPr>
      <w:r w:rsidRPr="00CC07BE">
        <w:rPr>
          <w:b/>
          <w:bCs/>
        </w:rPr>
        <w:t>Symptoms:</w:t>
      </w:r>
      <w:r>
        <w:t xml:space="preserve"> Gameplay elements dependent on time resetting wont work</w:t>
      </w:r>
    </w:p>
    <w:p w14:paraId="097DAA49" w14:textId="72DC3CCF" w:rsidR="006D0F98" w:rsidRDefault="006D0F98" w:rsidP="00042DF2">
      <w:pPr>
        <w:pStyle w:val="ListBullet"/>
        <w:numPr>
          <w:ilvl w:val="1"/>
          <w:numId w:val="2"/>
        </w:numPr>
      </w:pPr>
      <w:r>
        <w:rPr>
          <w:b/>
          <w:bCs/>
        </w:rPr>
        <w:t>Consequences:</w:t>
      </w:r>
      <w:r>
        <w:t xml:space="preserve"> time will be wasted if core game mechanics aren’t carefully managed</w:t>
      </w:r>
    </w:p>
    <w:p w14:paraId="2F5DD7E1" w14:textId="73E0EA51" w:rsidR="00042DF2" w:rsidRDefault="00042DF2" w:rsidP="00042DF2">
      <w:pPr>
        <w:pStyle w:val="ListBullet"/>
        <w:numPr>
          <w:ilvl w:val="1"/>
          <w:numId w:val="2"/>
        </w:numPr>
      </w:pPr>
      <w:r w:rsidRPr="00CC07BE">
        <w:rPr>
          <w:b/>
          <w:bCs/>
        </w:rPr>
        <w:t>Solutions:</w:t>
      </w:r>
      <w:r>
        <w:t xml:space="preserve"> all core gameplay must be containable to a single playthrough</w:t>
      </w:r>
    </w:p>
    <w:p w14:paraId="136A809A" w14:textId="0615B5C2" w:rsidR="00042DF2" w:rsidRDefault="00042DF2">
      <w:pPr>
        <w:pStyle w:val="ListBullet"/>
      </w:pPr>
      <w:r w:rsidRPr="00CC07BE">
        <w:rPr>
          <w:b/>
          <w:bCs/>
        </w:rPr>
        <w:t>Problem 2</w:t>
      </w:r>
      <w:r>
        <w:t>: movement and interaction mechanics aren’t fun by themselves</w:t>
      </w:r>
    </w:p>
    <w:p w14:paraId="09EA7DF7" w14:textId="3F823711" w:rsidR="006D0F98" w:rsidRDefault="006D0F98" w:rsidP="006D0F98">
      <w:pPr>
        <w:pStyle w:val="ListBullet"/>
        <w:numPr>
          <w:ilvl w:val="1"/>
          <w:numId w:val="2"/>
        </w:numPr>
      </w:pPr>
      <w:r>
        <w:rPr>
          <w:b/>
          <w:bCs/>
        </w:rPr>
        <w:t>Symptoms</w:t>
      </w:r>
      <w:r w:rsidRPr="006D0F98">
        <w:t>:</w:t>
      </w:r>
      <w:r>
        <w:t xml:space="preserve"> game will feel like its missing something</w:t>
      </w:r>
    </w:p>
    <w:p w14:paraId="018769DC" w14:textId="3C2ECB60" w:rsidR="006D0F98" w:rsidRDefault="006D0F98" w:rsidP="006D0F98">
      <w:pPr>
        <w:pStyle w:val="ListBullet"/>
        <w:numPr>
          <w:ilvl w:val="1"/>
          <w:numId w:val="2"/>
        </w:numPr>
      </w:pPr>
      <w:r>
        <w:rPr>
          <w:b/>
          <w:bCs/>
        </w:rPr>
        <w:t>Consequences</w:t>
      </w:r>
      <w:r w:rsidRPr="006D0F98">
        <w:t>:</w:t>
      </w:r>
      <w:r>
        <w:t xml:space="preserve"> game is not fun</w:t>
      </w:r>
    </w:p>
    <w:p w14:paraId="6A3D005B" w14:textId="4127B66B" w:rsidR="006D0F98" w:rsidRDefault="006D0F98" w:rsidP="006D0F98">
      <w:pPr>
        <w:pStyle w:val="ListBullet"/>
        <w:numPr>
          <w:ilvl w:val="1"/>
          <w:numId w:val="2"/>
        </w:numPr>
      </w:pPr>
      <w:r>
        <w:rPr>
          <w:b/>
          <w:bCs/>
        </w:rPr>
        <w:t>Solutions</w:t>
      </w:r>
      <w:r w:rsidRPr="006D0F98">
        <w:t>:</w:t>
      </w:r>
      <w:r>
        <w:t xml:space="preserve"> Come up with backup ideas for the core game loop</w:t>
      </w:r>
    </w:p>
    <w:p w14:paraId="2F12830A" w14:textId="36DE3C2E" w:rsidR="00042DF2" w:rsidRDefault="00CC07BE">
      <w:pPr>
        <w:pStyle w:val="ListBullet"/>
      </w:pPr>
      <w:r w:rsidRPr="00CC07BE">
        <w:rPr>
          <w:b/>
          <w:bCs/>
        </w:rPr>
        <w:t>Problem 3:</w:t>
      </w:r>
      <w:r>
        <w:t xml:space="preserve"> Not enough time to write convincing side story documents</w:t>
      </w:r>
    </w:p>
    <w:p w14:paraId="02693AC6" w14:textId="519F01D0" w:rsidR="00CC07BE" w:rsidRDefault="00CC07BE" w:rsidP="00CC07BE">
      <w:pPr>
        <w:pStyle w:val="ListBullet"/>
        <w:numPr>
          <w:ilvl w:val="1"/>
          <w:numId w:val="2"/>
        </w:numPr>
      </w:pPr>
      <w:r w:rsidRPr="00CC07BE">
        <w:rPr>
          <w:b/>
          <w:bCs/>
        </w:rPr>
        <w:t>Symptoms</w:t>
      </w:r>
      <w:r>
        <w:t xml:space="preserve">: if core narrative is not well hidden, it will be too easy </w:t>
      </w:r>
    </w:p>
    <w:p w14:paraId="5C155A28" w14:textId="6019C8F4" w:rsidR="006D0F98" w:rsidRDefault="006D0F98" w:rsidP="00CC07BE">
      <w:pPr>
        <w:pStyle w:val="ListBullet"/>
        <w:numPr>
          <w:ilvl w:val="1"/>
          <w:numId w:val="2"/>
        </w:numPr>
      </w:pPr>
      <w:r>
        <w:rPr>
          <w:b/>
          <w:bCs/>
        </w:rPr>
        <w:t>Consequences</w:t>
      </w:r>
      <w:r w:rsidRPr="006D0F98">
        <w:t>:</w:t>
      </w:r>
      <w:r>
        <w:t xml:space="preserve"> Game is not fun</w:t>
      </w:r>
    </w:p>
    <w:p w14:paraId="533404A2" w14:textId="150EB0E9" w:rsidR="00CC07BE" w:rsidRDefault="00CC07BE" w:rsidP="00CC07BE">
      <w:pPr>
        <w:pStyle w:val="ListBullet"/>
        <w:numPr>
          <w:ilvl w:val="1"/>
          <w:numId w:val="2"/>
        </w:numPr>
      </w:pPr>
      <w:r w:rsidRPr="00CC07BE">
        <w:rPr>
          <w:b/>
          <w:bCs/>
        </w:rPr>
        <w:t>Solutions</w:t>
      </w:r>
      <w:r>
        <w:t>: Use randomly generated stories/situations to assist with writing</w:t>
      </w:r>
    </w:p>
    <w:p w14:paraId="1777AC06" w14:textId="61830125" w:rsidR="00907CBB" w:rsidRDefault="00907CBB">
      <w:pPr>
        <w:pStyle w:val="Heading3"/>
      </w:pPr>
    </w:p>
    <w:sdt>
      <w:sdtPr>
        <w:alias w:val="Enter subheading:"/>
        <w:tag w:val="Enter subheading:"/>
        <w:id w:val="402729552"/>
        <w:placeholder>
          <w:docPart w:val="A87ACCC38A754DCCA988685F1AB030E6"/>
        </w:placeholder>
        <w:temporary/>
        <w:showingPlcHdr/>
        <w15:appearance w15:val="hidden"/>
      </w:sdtPr>
      <w:sdtEndPr/>
      <w:sdtContent>
        <w:p w14:paraId="0FC433F0" w14:textId="77777777" w:rsidR="00907CBB" w:rsidRDefault="00913AE4" w:rsidP="00913AE4">
          <w:pPr>
            <w:pStyle w:val="Heading3"/>
          </w:pPr>
          <w:r>
            <w:t>Tracking risks and issues</w:t>
          </w:r>
        </w:p>
      </w:sdtContent>
    </w:sdt>
    <w:sdt>
      <w:sdtPr>
        <w:alias w:val="Enter description:"/>
        <w:tag w:val="Enter description:"/>
        <w:id w:val="-349725573"/>
        <w:placeholder>
          <w:docPart w:val="D464CDE5724D4DEAA41119CB41A56E71"/>
        </w:placeholder>
        <w:temporary/>
        <w:showingPlcHdr/>
        <w15:appearance w15:val="hidden"/>
      </w:sdtPr>
      <w:sdtEndPr/>
      <w:sdtContent>
        <w:p w14:paraId="750939D4" w14:textId="77777777" w:rsidR="00907CBB" w:rsidRDefault="00107CB6">
          <w:r>
            <w:t>In the following table, track the risks and issues that you identified.</w:t>
          </w:r>
        </w:p>
      </w:sdtContent>
    </w:sdt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Tracking risks and issues"/>
      </w:tblPr>
      <w:tblGrid>
        <w:gridCol w:w="1256"/>
        <w:gridCol w:w="2488"/>
        <w:gridCol w:w="1872"/>
        <w:gridCol w:w="1046"/>
        <w:gridCol w:w="2698"/>
      </w:tblGrid>
      <w:tr w:rsidR="00907CBB" w14:paraId="4927FA41" w14:textId="77777777" w:rsidTr="006D0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256" w:type="dxa"/>
            <w:tcBorders>
              <w:top w:val="nil"/>
              <w:left w:val="nil"/>
            </w:tcBorders>
            <w:vAlign w:val="bottom"/>
          </w:tcPr>
          <w:p w14:paraId="7DFC6A54" w14:textId="77777777" w:rsidR="00907CBB" w:rsidRDefault="009B284B">
            <w:pPr>
              <w:pStyle w:val="Tabletext"/>
            </w:pPr>
            <w:sdt>
              <w:sdtPr>
                <w:alias w:val="Enter column heading 1:"/>
                <w:tag w:val="Enter column heading 1:"/>
                <w:id w:val="-1859340973"/>
                <w:placeholder>
                  <w:docPart w:val="00CE539964694A3285D58F3BFA6DB129"/>
                </w:placeholder>
                <w:temporary/>
                <w:showingPlcHdr/>
                <w15:appearance w15:val="hidden"/>
              </w:sdtPr>
              <w:sdtEndPr/>
              <w:sdtContent>
                <w:r w:rsidR="00913AE4">
                  <w:t>Date recorded</w:t>
                </w:r>
              </w:sdtContent>
            </w:sdt>
          </w:p>
        </w:tc>
        <w:tc>
          <w:tcPr>
            <w:tcW w:w="2488" w:type="dxa"/>
            <w:tcBorders>
              <w:top w:val="nil"/>
            </w:tcBorders>
            <w:vAlign w:val="bottom"/>
          </w:tcPr>
          <w:p w14:paraId="57882382" w14:textId="77777777" w:rsidR="00907CBB" w:rsidRDefault="009B284B">
            <w:pPr>
              <w:pStyle w:val="Tabletext"/>
            </w:pPr>
            <w:sdt>
              <w:sdtPr>
                <w:alias w:val="Enter column heading 2:"/>
                <w:tag w:val="Enter column heading 2:"/>
                <w:id w:val="28924623"/>
                <w:placeholder>
                  <w:docPart w:val="C293A9142B224ACA9D13505BCD3EBAA4"/>
                </w:placeholder>
                <w:temporary/>
                <w:showingPlcHdr/>
                <w15:appearance w15:val="hidden"/>
              </w:sdtPr>
              <w:sdtEndPr/>
              <w:sdtContent>
                <w:r w:rsidR="00913AE4">
                  <w:t>Risk description</w:t>
                </w:r>
              </w:sdtContent>
            </w:sdt>
          </w:p>
        </w:tc>
        <w:tc>
          <w:tcPr>
            <w:tcW w:w="1872" w:type="dxa"/>
            <w:tcBorders>
              <w:top w:val="nil"/>
            </w:tcBorders>
            <w:vAlign w:val="bottom"/>
          </w:tcPr>
          <w:p w14:paraId="1CC709F8" w14:textId="77777777" w:rsidR="00907CBB" w:rsidRDefault="009B284B">
            <w:pPr>
              <w:pStyle w:val="Tabletext"/>
            </w:pPr>
            <w:sdt>
              <w:sdtPr>
                <w:alias w:val="Enter column heading 3:"/>
                <w:tag w:val="Enter column heading 3:"/>
                <w:id w:val="1979103273"/>
                <w:placeholder>
                  <w:docPart w:val="907BB2518E7649448CCFC577B235F136"/>
                </w:placeholder>
                <w:temporary/>
                <w:showingPlcHdr/>
                <w15:appearance w15:val="hidden"/>
              </w:sdtPr>
              <w:sdtEndPr/>
              <w:sdtContent>
                <w:r w:rsidR="00913AE4">
                  <w:t>Probability</w:t>
                </w:r>
              </w:sdtContent>
            </w:sdt>
          </w:p>
        </w:tc>
        <w:tc>
          <w:tcPr>
            <w:tcW w:w="1046" w:type="dxa"/>
            <w:tcBorders>
              <w:top w:val="nil"/>
            </w:tcBorders>
            <w:vAlign w:val="bottom"/>
          </w:tcPr>
          <w:p w14:paraId="1AD63D79" w14:textId="77777777" w:rsidR="00907CBB" w:rsidRDefault="009B284B">
            <w:pPr>
              <w:pStyle w:val="Tabletext"/>
            </w:pPr>
            <w:sdt>
              <w:sdtPr>
                <w:alias w:val="Enter column heading 4:"/>
                <w:tag w:val="Enter column heading 4:"/>
                <w:id w:val="-1179195578"/>
                <w:placeholder>
                  <w:docPart w:val="3392D61913864DD0ADC379EAAC674639"/>
                </w:placeholder>
                <w:temporary/>
                <w:showingPlcHdr/>
                <w15:appearance w15:val="hidden"/>
              </w:sdtPr>
              <w:sdtEndPr/>
              <w:sdtContent>
                <w:r w:rsidR="00913AE4">
                  <w:t>Impact</w:t>
                </w:r>
              </w:sdtContent>
            </w:sdt>
          </w:p>
        </w:tc>
        <w:tc>
          <w:tcPr>
            <w:tcW w:w="2698" w:type="dxa"/>
            <w:tcBorders>
              <w:top w:val="nil"/>
              <w:right w:val="nil"/>
            </w:tcBorders>
            <w:vAlign w:val="bottom"/>
          </w:tcPr>
          <w:p w14:paraId="2800FE49" w14:textId="77777777" w:rsidR="00907CBB" w:rsidRDefault="009B284B">
            <w:pPr>
              <w:pStyle w:val="Tabletext"/>
            </w:pPr>
            <w:sdt>
              <w:sdtPr>
                <w:alias w:val="Enter column heading 5:"/>
                <w:tag w:val="Enter column heading 5:"/>
                <w:id w:val="-541210082"/>
                <w:placeholder>
                  <w:docPart w:val="79C92849E6744F7A8EA004FA75A0A928"/>
                </w:placeholder>
                <w:temporary/>
                <w:showingPlcHdr/>
                <w15:appearance w15:val="hidden"/>
              </w:sdtPr>
              <w:sdtEndPr/>
              <w:sdtContent>
                <w:r w:rsidR="00913AE4">
                  <w:t>Mitigation plan</w:t>
                </w:r>
              </w:sdtContent>
            </w:sdt>
          </w:p>
        </w:tc>
      </w:tr>
      <w:tr w:rsidR="00907CBB" w14:paraId="58E9F3AA" w14:textId="77777777" w:rsidTr="006D0F98">
        <w:tc>
          <w:tcPr>
            <w:tcW w:w="1256" w:type="dxa"/>
            <w:tcBorders>
              <w:left w:val="nil"/>
            </w:tcBorders>
          </w:tcPr>
          <w:p w14:paraId="1DB8713F" w14:textId="67F58784" w:rsidR="00907CBB" w:rsidRDefault="006D0F98">
            <w:pPr>
              <w:pStyle w:val="Tabletext"/>
            </w:pPr>
            <w:r>
              <w:t>12/13/20</w:t>
            </w:r>
          </w:p>
        </w:tc>
        <w:tc>
          <w:tcPr>
            <w:tcW w:w="2488" w:type="dxa"/>
          </w:tcPr>
          <w:p w14:paraId="47DD4B5D" w14:textId="12A156CE" w:rsidR="00907CBB" w:rsidRDefault="006D0F98">
            <w:pPr>
              <w:pStyle w:val="Tabletext"/>
            </w:pPr>
            <w:r>
              <w:t>No Time</w:t>
            </w:r>
            <w:r w:rsidR="009F3B71">
              <w:t>-</w:t>
            </w:r>
            <w:r>
              <w:t xml:space="preserve">loop </w:t>
            </w:r>
          </w:p>
        </w:tc>
        <w:tc>
          <w:tcPr>
            <w:tcW w:w="1872" w:type="dxa"/>
            <w:shd w:val="clear" w:color="auto" w:fill="EDEEE5" w:themeFill="accent3" w:themeFillTint="33"/>
          </w:tcPr>
          <w:p w14:paraId="0FA10196" w14:textId="35A34E66" w:rsidR="00907CBB" w:rsidRDefault="006D0F98">
            <w:pPr>
              <w:pStyle w:val="Tabletext"/>
            </w:pPr>
            <w:r>
              <w:t>Medium</w:t>
            </w:r>
          </w:p>
        </w:tc>
        <w:tc>
          <w:tcPr>
            <w:tcW w:w="1046" w:type="dxa"/>
            <w:shd w:val="clear" w:color="auto" w:fill="F7EFDE" w:themeFill="accent4" w:themeFillTint="33"/>
          </w:tcPr>
          <w:p w14:paraId="2EC67FF4" w14:textId="16610CE4" w:rsidR="00907CBB" w:rsidRDefault="006D0F98">
            <w:pPr>
              <w:pStyle w:val="Tabletext"/>
            </w:pPr>
            <w:r>
              <w:t>Medium</w:t>
            </w:r>
          </w:p>
        </w:tc>
        <w:tc>
          <w:tcPr>
            <w:tcW w:w="2698" w:type="dxa"/>
            <w:tcBorders>
              <w:right w:val="nil"/>
            </w:tcBorders>
          </w:tcPr>
          <w:p w14:paraId="102790C8" w14:textId="178091F0" w:rsidR="00907CBB" w:rsidRDefault="006D0F98">
            <w:pPr>
              <w:pStyle w:val="Tabletext"/>
            </w:pPr>
            <w:r>
              <w:t>Core game loop contained to one loop</w:t>
            </w:r>
          </w:p>
        </w:tc>
      </w:tr>
      <w:tr w:rsidR="00907CBB" w14:paraId="274FE001" w14:textId="77777777" w:rsidTr="006D0F98">
        <w:tc>
          <w:tcPr>
            <w:tcW w:w="1256" w:type="dxa"/>
            <w:tcBorders>
              <w:left w:val="nil"/>
            </w:tcBorders>
          </w:tcPr>
          <w:p w14:paraId="2235A4A4" w14:textId="5EBB4B7E" w:rsidR="00907CBB" w:rsidRDefault="006D0F98">
            <w:pPr>
              <w:pStyle w:val="Tabletext"/>
            </w:pPr>
            <w:r>
              <w:t>12/13/20</w:t>
            </w:r>
          </w:p>
        </w:tc>
        <w:tc>
          <w:tcPr>
            <w:tcW w:w="2488" w:type="dxa"/>
          </w:tcPr>
          <w:p w14:paraId="7EF9DFEC" w14:textId="494D7F3A" w:rsidR="00907CBB" w:rsidRDefault="006D0F98">
            <w:pPr>
              <w:pStyle w:val="Tabletext"/>
            </w:pPr>
            <w:r>
              <w:t xml:space="preserve">Mechanics </w:t>
            </w:r>
            <w:r w:rsidR="00377409">
              <w:t>are not</w:t>
            </w:r>
            <w:r>
              <w:t xml:space="preserve"> fun</w:t>
            </w:r>
          </w:p>
        </w:tc>
        <w:tc>
          <w:tcPr>
            <w:tcW w:w="1872" w:type="dxa"/>
            <w:shd w:val="clear" w:color="auto" w:fill="EDEEE5" w:themeFill="accent3" w:themeFillTint="33"/>
          </w:tcPr>
          <w:p w14:paraId="5310515A" w14:textId="57E64F5B" w:rsidR="00907CBB" w:rsidRDefault="006D0F98">
            <w:pPr>
              <w:pStyle w:val="Tabletext"/>
            </w:pPr>
            <w:r>
              <w:t>High</w:t>
            </w:r>
          </w:p>
        </w:tc>
        <w:tc>
          <w:tcPr>
            <w:tcW w:w="1046" w:type="dxa"/>
            <w:shd w:val="clear" w:color="auto" w:fill="F7EFDE" w:themeFill="accent4" w:themeFillTint="33"/>
          </w:tcPr>
          <w:p w14:paraId="340DC3D6" w14:textId="682216A6" w:rsidR="00907CBB" w:rsidRDefault="006D0F98">
            <w:pPr>
              <w:pStyle w:val="Tabletext"/>
            </w:pPr>
            <w:r>
              <w:t>High</w:t>
            </w:r>
          </w:p>
        </w:tc>
        <w:tc>
          <w:tcPr>
            <w:tcW w:w="2698" w:type="dxa"/>
            <w:tcBorders>
              <w:right w:val="nil"/>
            </w:tcBorders>
          </w:tcPr>
          <w:p w14:paraId="0F1EAFED" w14:textId="4DA7B1F5" w:rsidR="00907CBB" w:rsidRDefault="006D0F98">
            <w:pPr>
              <w:pStyle w:val="Tabletext"/>
            </w:pPr>
            <w:r>
              <w:t>Plan additional ways to improve the core game loop ahead of time</w:t>
            </w:r>
          </w:p>
        </w:tc>
      </w:tr>
      <w:tr w:rsidR="00907CBB" w14:paraId="3AC5CCA6" w14:textId="77777777" w:rsidTr="006D0F98">
        <w:tc>
          <w:tcPr>
            <w:tcW w:w="1256" w:type="dxa"/>
            <w:tcBorders>
              <w:left w:val="nil"/>
            </w:tcBorders>
          </w:tcPr>
          <w:p w14:paraId="3E515616" w14:textId="15C80135" w:rsidR="00907CBB" w:rsidRDefault="006D0F98">
            <w:pPr>
              <w:pStyle w:val="Tabletext"/>
            </w:pPr>
            <w:r>
              <w:t>12/133/20</w:t>
            </w:r>
          </w:p>
        </w:tc>
        <w:tc>
          <w:tcPr>
            <w:tcW w:w="2488" w:type="dxa"/>
          </w:tcPr>
          <w:p w14:paraId="51606E05" w14:textId="1CD6646D" w:rsidR="00907CBB" w:rsidRDefault="006D0F98">
            <w:pPr>
              <w:pStyle w:val="Tabletext"/>
            </w:pPr>
            <w:r>
              <w:t>No time for side stories</w:t>
            </w:r>
          </w:p>
        </w:tc>
        <w:tc>
          <w:tcPr>
            <w:tcW w:w="1872" w:type="dxa"/>
            <w:shd w:val="clear" w:color="auto" w:fill="EDEEE5" w:themeFill="accent3" w:themeFillTint="33"/>
          </w:tcPr>
          <w:p w14:paraId="7B69A276" w14:textId="1CA7B864" w:rsidR="00907CBB" w:rsidRDefault="006D0F98">
            <w:pPr>
              <w:pStyle w:val="Tabletext"/>
            </w:pPr>
            <w:r>
              <w:t>High</w:t>
            </w:r>
          </w:p>
        </w:tc>
        <w:tc>
          <w:tcPr>
            <w:tcW w:w="1046" w:type="dxa"/>
            <w:shd w:val="clear" w:color="auto" w:fill="F7EFDE" w:themeFill="accent4" w:themeFillTint="33"/>
          </w:tcPr>
          <w:p w14:paraId="1E8A713F" w14:textId="4C425906" w:rsidR="00907CBB" w:rsidRDefault="006D0F98">
            <w:pPr>
              <w:pStyle w:val="Tabletext"/>
            </w:pPr>
            <w:r>
              <w:t>High</w:t>
            </w:r>
          </w:p>
        </w:tc>
        <w:tc>
          <w:tcPr>
            <w:tcW w:w="2698" w:type="dxa"/>
            <w:tcBorders>
              <w:right w:val="nil"/>
            </w:tcBorders>
          </w:tcPr>
          <w:p w14:paraId="40273269" w14:textId="514CF200" w:rsidR="00907CBB" w:rsidRDefault="006D0F98">
            <w:pPr>
              <w:pStyle w:val="Tabletext"/>
            </w:pPr>
            <w:r>
              <w:t>Use online generators for assistance</w:t>
            </w:r>
          </w:p>
        </w:tc>
      </w:tr>
    </w:tbl>
    <w:p w14:paraId="5D1AD2C1" w14:textId="77777777" w:rsidR="006D0F98" w:rsidRDefault="006D0F98">
      <w:pPr>
        <w:pStyle w:val="Heading2"/>
      </w:pPr>
    </w:p>
    <w:p w14:paraId="5148C25D" w14:textId="32949EA0" w:rsidR="00907CBB" w:rsidRDefault="006D0F98" w:rsidP="00285D26">
      <w:pPr>
        <w:spacing w:after="240" w:line="252" w:lineRule="auto"/>
        <w:ind w:left="0" w:right="0"/>
      </w:pPr>
      <w:r w:rsidRPr="006D0F98">
        <w:t>Change management process</w:t>
      </w:r>
    </w:p>
    <w:p w14:paraId="6F553D41" w14:textId="77777777" w:rsidR="00907CBB" w:rsidRDefault="009B284B">
      <w:pPr>
        <w:pStyle w:val="Heading3"/>
      </w:pPr>
      <w:sdt>
        <w:sdtPr>
          <w:alias w:val="Enter subheading:"/>
          <w:tag w:val="Enter subheading:"/>
          <w:id w:val="1693490837"/>
          <w:placeholder>
            <w:docPart w:val="500ED6D5D5FE42D0B1AD345A05E8A395"/>
          </w:placeholder>
          <w:temporary/>
          <w:showingPlcHdr/>
          <w15:appearance w15:val="hidden"/>
        </w:sdtPr>
        <w:sdtEndPr/>
        <w:sdtContent>
          <w:r w:rsidR="005504AE">
            <w:t>Change management process steps</w:t>
          </w:r>
        </w:sdtContent>
      </w:sdt>
    </w:p>
    <w:p w14:paraId="341BCDCA" w14:textId="1F33319B" w:rsidR="00907CBB" w:rsidRDefault="006D0F98" w:rsidP="00FC12A8">
      <w:pPr>
        <w:pStyle w:val="ListParagraph"/>
        <w:numPr>
          <w:ilvl w:val="0"/>
          <w:numId w:val="12"/>
        </w:numPr>
      </w:pPr>
      <w:r>
        <w:t xml:space="preserve">Any changes are </w:t>
      </w:r>
      <w:r w:rsidRPr="00285D26">
        <w:rPr>
          <w:b/>
          <w:bCs/>
        </w:rPr>
        <w:t>not official</w:t>
      </w:r>
      <w:r>
        <w:t xml:space="preserve"> until they are posted in </w:t>
      </w:r>
      <w:r w:rsidRPr="00285D26">
        <w:rPr>
          <w:b/>
          <w:bCs/>
        </w:rPr>
        <w:t>announcements</w:t>
      </w:r>
      <w:r w:rsidR="00285D26" w:rsidRPr="00285D26">
        <w:rPr>
          <w:b/>
          <w:bCs/>
        </w:rPr>
        <w:t xml:space="preserve"> channel</w:t>
      </w:r>
      <w:r>
        <w:t xml:space="preserve"> on discord and </w:t>
      </w:r>
      <w:r w:rsidR="002277A5">
        <w:t>T</w:t>
      </w:r>
      <w:r>
        <w:t>rello</w:t>
      </w:r>
    </w:p>
    <w:p w14:paraId="269DBE9B" w14:textId="29E804E9" w:rsidR="00FC12A8" w:rsidRDefault="00FC12A8" w:rsidP="00FC12A8">
      <w:pPr>
        <w:pStyle w:val="ListParagraph"/>
        <w:numPr>
          <w:ilvl w:val="0"/>
          <w:numId w:val="12"/>
        </w:numPr>
      </w:pPr>
      <w:r>
        <w:t xml:space="preserve">Changes need to be run by </w:t>
      </w:r>
      <w:r w:rsidRPr="00285D26">
        <w:rPr>
          <w:b/>
          <w:bCs/>
        </w:rPr>
        <w:t>all team leads</w:t>
      </w:r>
      <w:r>
        <w:t xml:space="preserve"> prior to posting in announcements page</w:t>
      </w:r>
    </w:p>
    <w:p w14:paraId="043E9305" w14:textId="254EA7FF" w:rsidR="006D0F98" w:rsidRDefault="006D0F98" w:rsidP="00FC12A8">
      <w:pPr>
        <w:pStyle w:val="ListParagraph"/>
        <w:numPr>
          <w:ilvl w:val="0"/>
          <w:numId w:val="12"/>
        </w:numPr>
      </w:pPr>
      <w:r>
        <w:t xml:space="preserve">All changes that week should be </w:t>
      </w:r>
      <w:r w:rsidR="00FC12A8" w:rsidRPr="00285D26">
        <w:rPr>
          <w:b/>
          <w:bCs/>
        </w:rPr>
        <w:t>discussed</w:t>
      </w:r>
      <w:r w:rsidRPr="00285D26">
        <w:rPr>
          <w:b/>
          <w:bCs/>
        </w:rPr>
        <w:t xml:space="preserve"> at team meetings</w:t>
      </w:r>
      <w:r>
        <w:t xml:space="preserve"> even if they are already on discord and </w:t>
      </w:r>
      <w:r w:rsidR="002277A5">
        <w:t>T</w:t>
      </w:r>
      <w:r>
        <w:t>rello</w:t>
      </w:r>
    </w:p>
    <w:p w14:paraId="524AD6F3" w14:textId="77777777" w:rsidR="006D0F98" w:rsidRDefault="006D0F98"/>
    <w:p w14:paraId="1D0D294A" w14:textId="77777777" w:rsidR="00907CBB" w:rsidRDefault="009B284B">
      <w:pPr>
        <w:pStyle w:val="Heading3"/>
      </w:pPr>
      <w:sdt>
        <w:sdtPr>
          <w:alias w:val="Enter subheading:"/>
          <w:tag w:val="Enter subheading:"/>
          <w:id w:val="1587187814"/>
          <w:placeholder>
            <w:docPart w:val="9AAB9D6F26474FB4B7F860713C737842"/>
          </w:placeholder>
          <w:temporary/>
          <w:showingPlcHdr/>
          <w15:appearance w15:val="hidden"/>
        </w:sdtPr>
        <w:sdtEndPr/>
        <w:sdtContent>
          <w:r w:rsidR="005504AE">
            <w:t>Change control board (CCB)</w:t>
          </w:r>
        </w:sdtContent>
      </w:sdt>
    </w:p>
    <w:p w14:paraId="3498B08B" w14:textId="50956DAE" w:rsidR="009F728F" w:rsidRDefault="006D0F98" w:rsidP="009F728F">
      <w:r>
        <w:t xml:space="preserve">Discipline Leads </w:t>
      </w:r>
      <w:r w:rsidR="009F728F">
        <w:t>have the final say in</w:t>
      </w:r>
      <w:r>
        <w:t xml:space="preserve"> deciding if something within the discipline is in scope or not</w:t>
      </w:r>
      <w:r w:rsidR="009F728F">
        <w:t>, IE:</w:t>
      </w:r>
    </w:p>
    <w:p w14:paraId="23F9D664" w14:textId="0432414A" w:rsidR="009F728F" w:rsidRDefault="009F728F" w:rsidP="009F728F">
      <w:r>
        <w:tab/>
        <w:t xml:space="preserve">Someone proposes change to art style </w:t>
      </w:r>
      <w:r>
        <w:sym w:font="Wingdings" w:char="F0E0"/>
      </w:r>
      <w:r>
        <w:t xml:space="preserve"> art lead has final say for if its in scope or not</w:t>
      </w:r>
    </w:p>
    <w:p w14:paraId="0F9D93D7" w14:textId="5B9E23EC" w:rsidR="009F728F" w:rsidRDefault="009F728F" w:rsidP="009F728F">
      <w:pPr>
        <w:ind w:left="720"/>
      </w:pPr>
      <w:r>
        <w:t xml:space="preserve">Someone proposes new mechanic </w:t>
      </w:r>
      <w:r>
        <w:sym w:font="Wingdings" w:char="F0E0"/>
      </w:r>
      <w:r>
        <w:t xml:space="preserve"> design lead will have final say if it fits our games design pillars, programming lead has final say for if making it is in scope </w:t>
      </w:r>
    </w:p>
    <w:sectPr w:rsidR="009F728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3DA94" w14:textId="77777777" w:rsidR="009B284B" w:rsidRDefault="009B284B">
      <w:r>
        <w:separator/>
      </w:r>
    </w:p>
    <w:p w14:paraId="3EB53C27" w14:textId="77777777" w:rsidR="009B284B" w:rsidRDefault="009B284B"/>
  </w:endnote>
  <w:endnote w:type="continuationSeparator" w:id="0">
    <w:p w14:paraId="04A546DC" w14:textId="77777777" w:rsidR="009B284B" w:rsidRDefault="009B284B">
      <w:r>
        <w:continuationSeparator/>
      </w:r>
    </w:p>
    <w:p w14:paraId="539C1A85" w14:textId="77777777" w:rsidR="009B284B" w:rsidRDefault="009B28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82B0D" w14:textId="77777777" w:rsidR="00B87079" w:rsidRDefault="00B870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"/>
    </w:tblPr>
    <w:tblGrid>
      <w:gridCol w:w="1404"/>
      <w:gridCol w:w="6552"/>
      <w:gridCol w:w="1404"/>
    </w:tblGrid>
    <w:tr w:rsidR="00907CBB" w14:paraId="4DA89D19" w14:textId="77777777" w:rsidTr="00B87079">
      <w:sdt>
        <w:sdtPr>
          <w:alias w:val="Enter date:"/>
          <w:tag w:val="Enter date:"/>
          <w:id w:val="-666626265"/>
          <w:placeholder>
            <w:docPart w:val="27592F18AA7442CCA14FC3923721314C"/>
          </w:placeholder>
          <w:temporary/>
          <w:showingPlcHdr/>
          <w15:appearance w15:val="hidden"/>
        </w:sdtPr>
        <w:sdtEndPr/>
        <w:sdtContent>
          <w:tc>
            <w:tcPr>
              <w:tcW w:w="750" w:type="pct"/>
            </w:tcPr>
            <w:p w14:paraId="60B991A8" w14:textId="77777777" w:rsidR="00907CBB" w:rsidRDefault="00B87079">
              <w:pPr>
                <w:pStyle w:val="Footer"/>
              </w:pPr>
              <w:r>
                <w:t>Date</w:t>
              </w:r>
            </w:p>
          </w:tc>
        </w:sdtContent>
      </w:sdt>
      <w:tc>
        <w:tcPr>
          <w:tcW w:w="3500" w:type="pct"/>
        </w:tcPr>
        <w:p w14:paraId="4A15C7A7" w14:textId="77777777" w:rsidR="00907CBB" w:rsidRDefault="009B284B" w:rsidP="00B87079">
          <w:pPr>
            <w:pStyle w:val="Footer"/>
            <w:jc w:val="center"/>
          </w:pPr>
          <w:sdt>
            <w:sdtPr>
              <w:alias w:val="Title:"/>
              <w:tag w:val="Title:"/>
              <w:id w:val="1144241896"/>
              <w:placeholder>
                <w:docPart w:val="AFDB34B7D7B84368AB73D92F84CDD5F1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EndPr/>
            <w:sdtContent>
              <w:r w:rsidR="00B87079">
                <w:t>Project Communication Plan</w:t>
              </w:r>
            </w:sdtContent>
          </w:sdt>
        </w:p>
      </w:tc>
      <w:tc>
        <w:tcPr>
          <w:tcW w:w="750" w:type="pct"/>
        </w:tcPr>
        <w:p w14:paraId="4099218B" w14:textId="77777777" w:rsidR="00907CBB" w:rsidRDefault="00107CB6">
          <w:pPr>
            <w:pStyle w:val="Footer"/>
            <w:jc w:val="right"/>
          </w:pPr>
          <w:r>
            <w:fldChar w:fldCharType="begin"/>
          </w:r>
          <w:r>
            <w:instrText xml:space="preserve"> PAGE  \* Arabic </w:instrText>
          </w:r>
          <w:r>
            <w:fldChar w:fldCharType="separate"/>
          </w:r>
          <w:r w:rsidR="009A32A1">
            <w:rPr>
              <w:noProof/>
            </w:rPr>
            <w:t>1</w:t>
          </w:r>
          <w:r>
            <w:fldChar w:fldCharType="end"/>
          </w:r>
        </w:p>
      </w:tc>
    </w:tr>
  </w:tbl>
  <w:p w14:paraId="589FAC7C" w14:textId="77777777" w:rsidR="00907CBB" w:rsidRDefault="00907C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41F03" w14:textId="77777777" w:rsidR="00B87079" w:rsidRDefault="00B870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6595FE" w14:textId="77777777" w:rsidR="009B284B" w:rsidRDefault="009B284B">
      <w:r>
        <w:separator/>
      </w:r>
    </w:p>
    <w:p w14:paraId="0F382A96" w14:textId="77777777" w:rsidR="009B284B" w:rsidRDefault="009B284B"/>
  </w:footnote>
  <w:footnote w:type="continuationSeparator" w:id="0">
    <w:p w14:paraId="70354997" w14:textId="77777777" w:rsidR="009B284B" w:rsidRDefault="009B284B">
      <w:r>
        <w:continuationSeparator/>
      </w:r>
    </w:p>
    <w:p w14:paraId="47551A5E" w14:textId="77777777" w:rsidR="009B284B" w:rsidRDefault="009B284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B53FE" w14:textId="77777777" w:rsidR="00B87079" w:rsidRDefault="00B870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703122" w14:textId="77777777" w:rsidR="00907CBB" w:rsidRDefault="009B284B">
    <w:pPr>
      <w:pStyle w:val="Header"/>
    </w:pPr>
    <w:sdt>
      <w:sdtPr>
        <w:alias w:val="Confidential:"/>
        <w:tag w:val="Confidential:"/>
        <w:id w:val="-797678126"/>
        <w:placeholder>
          <w:docPart w:val="62F60E54A666484BB229998E4EE76104"/>
        </w:placeholder>
        <w:temporary/>
        <w:showingPlcHdr/>
        <w15:appearance w15:val="hidden"/>
      </w:sdtPr>
      <w:sdtEndPr/>
      <w:sdtContent>
        <w:r w:rsidR="00B87079">
          <w:t>Confidential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23DC0" w14:textId="77777777" w:rsidR="00736E05" w:rsidRDefault="00736E05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AD71759" wp14:editId="28A7BD00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oup 2" descr="Decorative sidebar for cover page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angle 3" descr="Decorative sidebar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 descr="Decorative sidebar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37FAD6C0" id="Group 2" o:spid="_x0000_s1026" alt="Decorative sidebar for cover page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">
              <v:rect id="Rectangle 3" o:spid="_x0000_s1027" alt="Decorative sidebar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dd8047 [3205]" stroked="f" strokeweight="1pt"/>
              <v:rect id="Rectangle 5" o:spid="_x0000_s1028" alt="Decorative sidebar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55878"/>
    <w:multiLevelType w:val="hybridMultilevel"/>
    <w:tmpl w:val="68F4D8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58E"/>
    <w:rsid w:val="00023656"/>
    <w:rsid w:val="00042DF2"/>
    <w:rsid w:val="00067E02"/>
    <w:rsid w:val="00107CB6"/>
    <w:rsid w:val="00111627"/>
    <w:rsid w:val="0013333F"/>
    <w:rsid w:val="00183FC4"/>
    <w:rsid w:val="001859F2"/>
    <w:rsid w:val="00193898"/>
    <w:rsid w:val="002277A5"/>
    <w:rsid w:val="00285D26"/>
    <w:rsid w:val="002B21AE"/>
    <w:rsid w:val="00312DD5"/>
    <w:rsid w:val="0033593E"/>
    <w:rsid w:val="003629A5"/>
    <w:rsid w:val="00377409"/>
    <w:rsid w:val="004534A5"/>
    <w:rsid w:val="004566FA"/>
    <w:rsid w:val="00495232"/>
    <w:rsid w:val="004A4EC4"/>
    <w:rsid w:val="005164E1"/>
    <w:rsid w:val="00530619"/>
    <w:rsid w:val="005331CA"/>
    <w:rsid w:val="005504AE"/>
    <w:rsid w:val="005C2E73"/>
    <w:rsid w:val="00660B21"/>
    <w:rsid w:val="006D0F98"/>
    <w:rsid w:val="00714CE5"/>
    <w:rsid w:val="00736E05"/>
    <w:rsid w:val="007F1B94"/>
    <w:rsid w:val="0081358E"/>
    <w:rsid w:val="00822A8D"/>
    <w:rsid w:val="00831731"/>
    <w:rsid w:val="00852FE0"/>
    <w:rsid w:val="00874542"/>
    <w:rsid w:val="00907CBB"/>
    <w:rsid w:val="00913AE4"/>
    <w:rsid w:val="00976A9B"/>
    <w:rsid w:val="0099384F"/>
    <w:rsid w:val="009A32A1"/>
    <w:rsid w:val="009B284B"/>
    <w:rsid w:val="009F3B71"/>
    <w:rsid w:val="009F46CE"/>
    <w:rsid w:val="009F728F"/>
    <w:rsid w:val="00A060F1"/>
    <w:rsid w:val="00A72CC5"/>
    <w:rsid w:val="00AC6429"/>
    <w:rsid w:val="00B55F12"/>
    <w:rsid w:val="00B87079"/>
    <w:rsid w:val="00BA529E"/>
    <w:rsid w:val="00BB0C19"/>
    <w:rsid w:val="00C41938"/>
    <w:rsid w:val="00C64B77"/>
    <w:rsid w:val="00CB5473"/>
    <w:rsid w:val="00CC07BE"/>
    <w:rsid w:val="00D34C1A"/>
    <w:rsid w:val="00DA0B66"/>
    <w:rsid w:val="00DA55B3"/>
    <w:rsid w:val="00DD71D9"/>
    <w:rsid w:val="00E279B8"/>
    <w:rsid w:val="00E756E6"/>
    <w:rsid w:val="00E90A4B"/>
    <w:rsid w:val="00EA05B8"/>
    <w:rsid w:val="00EB203B"/>
    <w:rsid w:val="00EB60B4"/>
    <w:rsid w:val="00FB0AC1"/>
    <w:rsid w:val="00FC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92EEE8"/>
  <w15:chartTrackingRefBased/>
  <w15:docId w15:val="{97E7E037-917D-49B6-9533-EE45788D4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3333F"/>
    <w:rPr>
      <w:color w:val="595959" w:themeColor="text1" w:themeTint="A6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">
    <w:name w:val="Image"/>
    <w:basedOn w:val="Normal"/>
    <w:qFormat/>
    <w:rsid w:val="00E279B8"/>
    <w:pPr>
      <w:spacing w:before="5760" w:after="0" w:line="720" w:lineRule="auto"/>
      <w:jc w:val="right"/>
    </w:pPr>
  </w:style>
  <w:style w:type="character" w:styleId="IntenseEmphasis">
    <w:name w:val="Intense Emphasis"/>
    <w:basedOn w:val="DefaultParagraphFont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3333F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ListParagraph">
    <w:name w:val="List Paragraph"/>
    <w:basedOn w:val="Normal"/>
    <w:uiPriority w:val="34"/>
    <w:unhideWhenUsed/>
    <w:qFormat/>
    <w:rsid w:val="00FC1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pch\AppData\Roaming\Microsoft\Templates\Project%20communication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CD44BC0ADA4670B17D858E07410E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F84A6-8FA0-450E-BC4A-AFF81AF55B9C}"/>
      </w:docPartPr>
      <w:docPartBody>
        <w:p w:rsidR="00247193" w:rsidRDefault="00025D53">
          <w:pPr>
            <w:pStyle w:val="C3CD44BC0ADA4670B17D858E07410EE2"/>
          </w:pPr>
          <w:r>
            <w:t>Version</w:t>
          </w:r>
        </w:p>
      </w:docPartBody>
    </w:docPart>
    <w:docPart>
      <w:docPartPr>
        <w:name w:val="59CB63F3E8FB43149D46FF87FF91A5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EC7330-4F52-4ADD-B258-77A093BD6072}"/>
      </w:docPartPr>
      <w:docPartBody>
        <w:p w:rsidR="00247193" w:rsidRDefault="00025D53">
          <w:pPr>
            <w:pStyle w:val="59CB63F3E8FB43149D46FF87FF91A5AF"/>
          </w:pPr>
          <w:r>
            <w:t>0.0</w:t>
          </w:r>
        </w:p>
      </w:docPartBody>
    </w:docPart>
    <w:docPart>
      <w:docPartPr>
        <w:name w:val="164FAD7E71684F1C9F7A20376BB36E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785DC8-AB32-4ADC-9D1C-67D95E170BEE}"/>
      </w:docPartPr>
      <w:docPartBody>
        <w:p w:rsidR="00247193" w:rsidRDefault="00025D53">
          <w:pPr>
            <w:pStyle w:val="164FAD7E71684F1C9F7A20376BB36EAA"/>
          </w:pPr>
          <w:r>
            <w:t>Presented by:</w:t>
          </w:r>
        </w:p>
      </w:docPartBody>
    </w:docPart>
    <w:docPart>
      <w:docPartPr>
        <w:name w:val="DADFD62A8FDD46669939B752184EF5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235AF-C6DB-418B-B921-A627277DB50C}"/>
      </w:docPartPr>
      <w:docPartBody>
        <w:p w:rsidR="00247193" w:rsidRDefault="00025D53">
          <w:pPr>
            <w:pStyle w:val="DADFD62A8FDD46669939B752184EF579"/>
          </w:pPr>
          <w:r>
            <w:t>Your name</w:t>
          </w:r>
        </w:p>
      </w:docPartBody>
    </w:docPart>
    <w:docPart>
      <w:docPartPr>
        <w:name w:val="C00CCC1D36714B529202660CE1662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82ACF-E558-481A-A359-9FBE9BD4BAFB}"/>
      </w:docPartPr>
      <w:docPartBody>
        <w:p w:rsidR="00247193" w:rsidRDefault="00025D53">
          <w:pPr>
            <w:pStyle w:val="C00CCC1D36714B529202660CE16620CF"/>
          </w:pPr>
          <w:r>
            <w:t>company name</w:t>
          </w:r>
        </w:p>
      </w:docPartBody>
    </w:docPart>
    <w:docPart>
      <w:docPartPr>
        <w:name w:val="DC13DFFA0B464596840A3CAFC33A86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AD1F36-9914-460B-AA7C-714D10CDA9C5}"/>
      </w:docPartPr>
      <w:docPartBody>
        <w:p w:rsidR="00247193" w:rsidRDefault="00025D53">
          <w:pPr>
            <w:pStyle w:val="DC13DFFA0B464596840A3CAFC33A8675"/>
          </w:pPr>
          <w:r>
            <w:t>Project Communication Plan</w:t>
          </w:r>
        </w:p>
      </w:docPartBody>
    </w:docPart>
    <w:docPart>
      <w:docPartPr>
        <w:name w:val="E617B0D46C444BABA0398F87CFD8F6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D357D4-6E93-46A0-B1EA-7852ACC67F43}"/>
      </w:docPartPr>
      <w:docPartBody>
        <w:p w:rsidR="00247193" w:rsidRDefault="00025D53">
          <w:pPr>
            <w:pStyle w:val="E617B0D46C444BABA0398F87CFD8F617"/>
          </w:pPr>
          <w:r>
            <w:t>Project communication documents</w:t>
          </w:r>
        </w:p>
      </w:docPartBody>
    </w:docPart>
    <w:docPart>
      <w:docPartPr>
        <w:name w:val="46296DCD3CED4A0CA89D5CB1BD585D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BC56E4-B0BC-4745-8A38-2B73F1DA41D7}"/>
      </w:docPartPr>
      <w:docPartBody>
        <w:p w:rsidR="00247193" w:rsidRDefault="00025D53">
          <w:pPr>
            <w:pStyle w:val="46296DCD3CED4A0CA89D5CB1BD585D5B"/>
          </w:pPr>
          <w:r>
            <w:t>Document</w:t>
          </w:r>
        </w:p>
      </w:docPartBody>
    </w:docPart>
    <w:docPart>
      <w:docPartPr>
        <w:name w:val="3E6A9B85A6844260B20EA5774F3C3F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611CA-F5F6-4D30-A3B2-D7FCE71AA3A8}"/>
      </w:docPartPr>
      <w:docPartBody>
        <w:p w:rsidR="00247193" w:rsidRDefault="00025D53">
          <w:pPr>
            <w:pStyle w:val="3E6A9B85A6844260B20EA5774F3C3F76"/>
          </w:pPr>
          <w:r>
            <w:t>Recipients</w:t>
          </w:r>
        </w:p>
      </w:docPartBody>
    </w:docPart>
    <w:docPart>
      <w:docPartPr>
        <w:name w:val="2B99B9914E2A4D43A13A5629E3FD5D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77C5DF-93BD-49FA-9E97-3143C223B5A8}"/>
      </w:docPartPr>
      <w:docPartBody>
        <w:p w:rsidR="00247193" w:rsidRDefault="00025D53">
          <w:pPr>
            <w:pStyle w:val="2B99B9914E2A4D43A13A5629E3FD5D5D"/>
          </w:pPr>
          <w:r>
            <w:t>Responsibilities</w:t>
          </w:r>
        </w:p>
      </w:docPartBody>
    </w:docPart>
    <w:docPart>
      <w:docPartPr>
        <w:name w:val="425C2985372E446FA31551C9D4F4F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736A0-15E1-4186-B295-AA015F8D48E3}"/>
      </w:docPartPr>
      <w:docPartBody>
        <w:p w:rsidR="00247193" w:rsidRDefault="00025D53">
          <w:pPr>
            <w:pStyle w:val="425C2985372E446FA31551C9D4F4F8A0"/>
          </w:pPr>
          <w:r>
            <w:t>Update frequency</w:t>
          </w:r>
        </w:p>
      </w:docPartBody>
    </w:docPart>
    <w:docPart>
      <w:docPartPr>
        <w:name w:val="46C85054DE464EF2A8A6202D0CEFED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D2E82E-C8DF-4364-B987-C4F357857679}"/>
      </w:docPartPr>
      <w:docPartBody>
        <w:p w:rsidR="00247193" w:rsidRDefault="00025D53">
          <w:pPr>
            <w:pStyle w:val="46C85054DE464EF2A8A6202D0CEFED81"/>
          </w:pPr>
          <w:r>
            <w:t>Project schedule</w:t>
          </w:r>
        </w:p>
      </w:docPartBody>
    </w:docPart>
    <w:docPart>
      <w:docPartPr>
        <w:name w:val="DEC7B28153CE441AA3A01658B215F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ACCEE2-B7B3-4EC6-ACE8-C89959B0A4BD}"/>
      </w:docPartPr>
      <w:docPartBody>
        <w:p w:rsidR="00247193" w:rsidRDefault="00025D53">
          <w:pPr>
            <w:pStyle w:val="DEC7B28153CE441AA3A01658B215F5A5"/>
          </w:pPr>
          <w:r>
            <w:t>Team structure</w:t>
          </w:r>
        </w:p>
      </w:docPartBody>
    </w:docPart>
    <w:docPart>
      <w:docPartPr>
        <w:name w:val="C9ED9BDBDA724F77A75BA64DC4FB14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17434C-C063-4DF4-8E7C-5BA25E30CC6E}"/>
      </w:docPartPr>
      <w:docPartBody>
        <w:p w:rsidR="00247193" w:rsidRDefault="00025D53">
          <w:pPr>
            <w:pStyle w:val="C9ED9BDBDA724F77A75BA64DC4FB146B"/>
          </w:pPr>
          <w:r>
            <w:t>Team assignments</w:t>
          </w:r>
        </w:p>
      </w:docPartBody>
    </w:docPart>
    <w:docPart>
      <w:docPartPr>
        <w:name w:val="D8416F09068A4B69AB7BD738938835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77904C-C6F4-4A5E-AEA1-FF79514C59CF}"/>
      </w:docPartPr>
      <w:docPartBody>
        <w:p w:rsidR="00247193" w:rsidRDefault="00025D53">
          <w:pPr>
            <w:pStyle w:val="D8416F09068A4B69AB7BD73893883572"/>
          </w:pPr>
          <w:r>
            <w:t>Use the following table to outline the project's marketing teams, team goals, team leads, and team roles.</w:t>
          </w:r>
        </w:p>
      </w:docPartBody>
    </w:docPart>
    <w:docPart>
      <w:docPartPr>
        <w:name w:val="8E18FA5B2BAB486099F73DCE7C8A61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B61360-D33A-46E0-B592-32D86D8D1DC4}"/>
      </w:docPartPr>
      <w:docPartBody>
        <w:p w:rsidR="00247193" w:rsidRDefault="00025D53">
          <w:pPr>
            <w:pStyle w:val="8E18FA5B2BAB486099F73DCE7C8A61E9"/>
          </w:pPr>
          <w:r>
            <w:rPr>
              <w:rStyle w:val="Strong"/>
            </w:rPr>
            <w:t>Project Name</w:t>
          </w:r>
        </w:p>
      </w:docPartBody>
    </w:docPart>
    <w:docPart>
      <w:docPartPr>
        <w:name w:val="0E55812B96DD453D820544C0AD7B9E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A39795-F423-4D8B-9AF7-3A7960C91A2A}"/>
      </w:docPartPr>
      <w:docPartBody>
        <w:p w:rsidR="00247193" w:rsidRDefault="00025D53">
          <w:pPr>
            <w:pStyle w:val="0E55812B96DD453D820544C0AD7B9EEF"/>
          </w:pPr>
          <w:r>
            <w:rPr>
              <w:rStyle w:val="Strong"/>
            </w:rPr>
            <w:t>project team</w:t>
          </w:r>
        </w:p>
      </w:docPartBody>
    </w:docPart>
    <w:docPart>
      <w:docPartPr>
        <w:name w:val="2FCBF2AD6B3B4BFEBC21DB86C1767A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80C77-0040-4BE1-ABA5-E22A62130285}"/>
      </w:docPartPr>
      <w:docPartBody>
        <w:p w:rsidR="00247193" w:rsidRDefault="00025D53">
          <w:pPr>
            <w:pStyle w:val="2FCBF2AD6B3B4BFEBC21DB86C1767A03"/>
          </w:pPr>
          <w:r>
            <w:t>Name of team</w:t>
          </w:r>
        </w:p>
      </w:docPartBody>
    </w:docPart>
    <w:docPart>
      <w:docPartPr>
        <w:name w:val="44668DD9997C4D43B78A1794073AF0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C70E7B-D429-4186-AE6A-3EB1B0236E5C}"/>
      </w:docPartPr>
      <w:docPartBody>
        <w:p w:rsidR="00247193" w:rsidRDefault="00025D53">
          <w:pPr>
            <w:pStyle w:val="44668DD9997C4D43B78A1794073AF02D"/>
          </w:pPr>
          <w:r>
            <w:t>Team goals</w:t>
          </w:r>
        </w:p>
      </w:docPartBody>
    </w:docPart>
    <w:docPart>
      <w:docPartPr>
        <w:name w:val="3AC8B626B4404F439E181E48F51B32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987739-AB1C-47BF-A9E3-51A8C6A6DBEC}"/>
      </w:docPartPr>
      <w:docPartBody>
        <w:p w:rsidR="00247193" w:rsidRDefault="00025D53">
          <w:pPr>
            <w:pStyle w:val="3AC8B626B4404F439E181E48F51B3236"/>
          </w:pPr>
          <w:r>
            <w:t>Team leads</w:t>
          </w:r>
        </w:p>
      </w:docPartBody>
    </w:docPart>
    <w:docPart>
      <w:docPartPr>
        <w:name w:val="680CC6A44E684FE9BD452616AC5FFA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08ECE-EB69-4ED2-90F0-B3CD640C5FBB}"/>
      </w:docPartPr>
      <w:docPartBody>
        <w:p w:rsidR="00247193" w:rsidRDefault="00025D53">
          <w:pPr>
            <w:pStyle w:val="680CC6A44E684FE9BD452616AC5FFA58"/>
          </w:pPr>
          <w:r>
            <w:t>Team roles</w:t>
          </w:r>
        </w:p>
      </w:docPartBody>
    </w:docPart>
    <w:docPart>
      <w:docPartPr>
        <w:name w:val="105278AADAA44987917F5954E22E48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E22652-97B6-451D-9BF3-4FF99023D1B3}"/>
      </w:docPartPr>
      <w:docPartBody>
        <w:p w:rsidR="00247193" w:rsidRDefault="00025D53">
          <w:pPr>
            <w:pStyle w:val="105278AADAA44987917F5954E22E48C5"/>
          </w:pPr>
          <w:r>
            <w:t>Lead name</w:t>
          </w:r>
        </w:p>
      </w:docPartBody>
    </w:docPart>
    <w:docPart>
      <w:docPartPr>
        <w:name w:val="1DA8D2F46D4A4BD2BC1E5BF702C82A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12BD2-A038-4AD4-AA86-96B24A93B35A}"/>
      </w:docPartPr>
      <w:docPartBody>
        <w:p w:rsidR="00247193" w:rsidRDefault="00025D53">
          <w:pPr>
            <w:pStyle w:val="1DA8D2F46D4A4BD2BC1E5BF702C82A44"/>
          </w:pPr>
          <w:r>
            <w:t>Lead name</w:t>
          </w:r>
        </w:p>
      </w:docPartBody>
    </w:docPart>
    <w:docPart>
      <w:docPartPr>
        <w:name w:val="62F60E54A666484BB229998E4EE761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90B47-2AB2-47AF-946A-EC6D90FF4D35}"/>
      </w:docPartPr>
      <w:docPartBody>
        <w:p w:rsidR="00247193" w:rsidRDefault="00025D53">
          <w:pPr>
            <w:pStyle w:val="62F60E54A666484BB229998E4EE76104"/>
          </w:pPr>
          <w:r>
            <w:t>Goals</w:t>
          </w:r>
        </w:p>
      </w:docPartBody>
    </w:docPart>
    <w:docPart>
      <w:docPartPr>
        <w:name w:val="27592F18AA7442CCA14FC39237213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8AEE14-5618-4F73-BC99-6CFE348690FD}"/>
      </w:docPartPr>
      <w:docPartBody>
        <w:p w:rsidR="00247193" w:rsidRDefault="00025D53">
          <w:pPr>
            <w:pStyle w:val="27592F18AA7442CCA14FC3923721314C"/>
          </w:pPr>
          <w:r>
            <w:t>Lead name</w:t>
          </w:r>
        </w:p>
      </w:docPartBody>
    </w:docPart>
    <w:docPart>
      <w:docPartPr>
        <w:name w:val="58A56C5DEEE74AE6A6C574BD886FE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774B6D-3749-4E2F-8CB3-0E89547478F4}"/>
      </w:docPartPr>
      <w:docPartBody>
        <w:p w:rsidR="00247193" w:rsidRDefault="00025D53">
          <w:pPr>
            <w:pStyle w:val="58A56C5DEEE74AE6A6C574BD886FE988"/>
          </w:pPr>
          <w:r>
            <w:t>Potential exceptions and problems</w:t>
          </w:r>
        </w:p>
      </w:docPartBody>
    </w:docPart>
    <w:docPart>
      <w:docPartPr>
        <w:name w:val="A87ACCC38A754DCCA988685F1AB030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8D7A55-4ED0-4859-AD08-081447B3D3C0}"/>
      </w:docPartPr>
      <w:docPartBody>
        <w:p w:rsidR="00247193" w:rsidRDefault="00025D53">
          <w:pPr>
            <w:pStyle w:val="A87ACCC38A754DCCA988685F1AB030E6"/>
          </w:pPr>
          <w:r>
            <w:t>Tracking risks and issues</w:t>
          </w:r>
        </w:p>
      </w:docPartBody>
    </w:docPart>
    <w:docPart>
      <w:docPartPr>
        <w:name w:val="D464CDE5724D4DEAA41119CB41A56E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C17C50-D4C3-4EE6-9005-25331990F38B}"/>
      </w:docPartPr>
      <w:docPartBody>
        <w:p w:rsidR="00247193" w:rsidRDefault="00025D53">
          <w:pPr>
            <w:pStyle w:val="D464CDE5724D4DEAA41119CB41A56E71"/>
          </w:pPr>
          <w:r>
            <w:t>In the following table, track the risks and issues that you identified.</w:t>
          </w:r>
        </w:p>
      </w:docPartBody>
    </w:docPart>
    <w:docPart>
      <w:docPartPr>
        <w:name w:val="00CE539964694A3285D58F3BFA6DB1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19289-384D-4071-BD45-5FF8BEF4AFB7}"/>
      </w:docPartPr>
      <w:docPartBody>
        <w:p w:rsidR="00247193" w:rsidRDefault="00025D53">
          <w:pPr>
            <w:pStyle w:val="00CE539964694A3285D58F3BFA6DB129"/>
          </w:pPr>
          <w:r>
            <w:t>Date recorded</w:t>
          </w:r>
        </w:p>
      </w:docPartBody>
    </w:docPart>
    <w:docPart>
      <w:docPartPr>
        <w:name w:val="C293A9142B224ACA9D13505BCD3EBA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58498C-B1E9-4F07-903A-4509F7723E9B}"/>
      </w:docPartPr>
      <w:docPartBody>
        <w:p w:rsidR="00247193" w:rsidRDefault="00025D53">
          <w:pPr>
            <w:pStyle w:val="C293A9142B224ACA9D13505BCD3EBAA4"/>
          </w:pPr>
          <w:r>
            <w:t>Risk description</w:t>
          </w:r>
        </w:p>
      </w:docPartBody>
    </w:docPart>
    <w:docPart>
      <w:docPartPr>
        <w:name w:val="907BB2518E7649448CCFC577B235F1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0500F0-27D6-4EFC-8DFE-B151AFF0A5E9}"/>
      </w:docPartPr>
      <w:docPartBody>
        <w:p w:rsidR="00247193" w:rsidRDefault="00025D53">
          <w:pPr>
            <w:pStyle w:val="907BB2518E7649448CCFC577B235F136"/>
          </w:pPr>
          <w:r>
            <w:t>Probability</w:t>
          </w:r>
        </w:p>
      </w:docPartBody>
    </w:docPart>
    <w:docPart>
      <w:docPartPr>
        <w:name w:val="3392D61913864DD0ADC379EAAC6746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475AB-7B23-49D8-ABC7-2BA46165364C}"/>
      </w:docPartPr>
      <w:docPartBody>
        <w:p w:rsidR="00247193" w:rsidRDefault="00025D53">
          <w:pPr>
            <w:pStyle w:val="3392D61913864DD0ADC379EAAC674639"/>
          </w:pPr>
          <w:r>
            <w:t>Impact</w:t>
          </w:r>
        </w:p>
      </w:docPartBody>
    </w:docPart>
    <w:docPart>
      <w:docPartPr>
        <w:name w:val="79C92849E6744F7A8EA004FA75A0A9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D13CCE-5066-4629-A667-77F5D8D0AB70}"/>
      </w:docPartPr>
      <w:docPartBody>
        <w:p w:rsidR="00247193" w:rsidRDefault="00025D53">
          <w:pPr>
            <w:pStyle w:val="79C92849E6744F7A8EA004FA75A0A928"/>
          </w:pPr>
          <w:r>
            <w:t>Mitigation plan</w:t>
          </w:r>
        </w:p>
      </w:docPartBody>
    </w:docPart>
    <w:docPart>
      <w:docPartPr>
        <w:name w:val="AFDB34B7D7B84368AB73D92F84CDD5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E7C274-9E5D-4916-BC77-BE1E2463CD49}"/>
      </w:docPartPr>
      <w:docPartBody>
        <w:p w:rsidR="00247193" w:rsidRDefault="00025D53">
          <w:pPr>
            <w:pStyle w:val="AFDB34B7D7B84368AB73D92F84CDD5F1"/>
          </w:pPr>
          <w:r>
            <w:t>Probability</w:t>
          </w:r>
        </w:p>
      </w:docPartBody>
    </w:docPart>
    <w:docPart>
      <w:docPartPr>
        <w:name w:val="500ED6D5D5FE42D0B1AD345A05E8A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007D36-6205-480C-B414-D44A3DED65A9}"/>
      </w:docPartPr>
      <w:docPartBody>
        <w:p w:rsidR="00247193" w:rsidRDefault="00025D53">
          <w:pPr>
            <w:pStyle w:val="500ED6D5D5FE42D0B1AD345A05E8A395"/>
          </w:pPr>
          <w:r>
            <w:t>Change management process steps</w:t>
          </w:r>
        </w:p>
      </w:docPartBody>
    </w:docPart>
    <w:docPart>
      <w:docPartPr>
        <w:name w:val="9AAB9D6F26474FB4B7F860713C7378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6CEBF-3F64-4F7A-962B-D95FACD33B68}"/>
      </w:docPartPr>
      <w:docPartBody>
        <w:p w:rsidR="00247193" w:rsidRDefault="00025D53">
          <w:pPr>
            <w:pStyle w:val="9AAB9D6F26474FB4B7F860713C737842"/>
          </w:pPr>
          <w:r>
            <w:t>Change control board (CCB)</w:t>
          </w:r>
        </w:p>
      </w:docPartBody>
    </w:docPart>
    <w:docPart>
      <w:docPartPr>
        <w:name w:val="03E6D95F5A7E4A1EB5E9BFB4724E60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847335-04AA-43B9-B0ED-5859E129F27C}"/>
      </w:docPartPr>
      <w:docPartBody>
        <w:p w:rsidR="007E339D" w:rsidRDefault="00247193" w:rsidP="00247193">
          <w:pPr>
            <w:pStyle w:val="03E6D95F5A7E4A1EB5E9BFB4724E6023"/>
          </w:pPr>
          <w:r>
            <w:t>Team roles and responsibilities</w:t>
          </w:r>
        </w:p>
      </w:docPartBody>
    </w:docPart>
    <w:docPart>
      <w:docPartPr>
        <w:name w:val="2C76B02F1C774A93837CA9D117629C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C8500B-865B-4A87-B4A3-7C72E56E83E9}"/>
      </w:docPartPr>
      <w:docPartBody>
        <w:p w:rsidR="007E339D" w:rsidRDefault="00247193" w:rsidP="00247193">
          <w:pPr>
            <w:pStyle w:val="2C76B02F1C774A93837CA9D117629C44"/>
          </w:pPr>
          <w:r>
            <w:t>Risks and issues management</w:t>
          </w:r>
        </w:p>
      </w:docPartBody>
    </w:docPart>
    <w:docPart>
      <w:docPartPr>
        <w:name w:val="033CC13DFCD9418DA7C60E2F869E45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0D2A94-C2A4-429D-AEC5-68680DACD05C}"/>
      </w:docPartPr>
      <w:docPartBody>
        <w:p w:rsidR="007E339D" w:rsidRDefault="00247193" w:rsidP="00247193">
          <w:pPr>
            <w:pStyle w:val="033CC13DFCD9418DA7C60E2F869E45BE"/>
          </w:pPr>
          <w:r>
            <w:t>Team goals</w:t>
          </w:r>
        </w:p>
      </w:docPartBody>
    </w:docPart>
    <w:docPart>
      <w:docPartPr>
        <w:name w:val="6E6A7C5F4A3A47EBB5900E21BBA17C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7870DD-3B8A-4A56-BC8A-D6848ECF8C0C}"/>
      </w:docPartPr>
      <w:docPartBody>
        <w:p w:rsidR="007E339D" w:rsidRDefault="00247193" w:rsidP="00247193">
          <w:pPr>
            <w:pStyle w:val="6E6A7C5F4A3A47EBB5900E21BBA17CF9"/>
          </w:pPr>
          <w:r>
            <w:t>Project communication table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93"/>
    <w:rsid w:val="00025D53"/>
    <w:rsid w:val="00247193"/>
    <w:rsid w:val="007E339D"/>
    <w:rsid w:val="00B2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CD44BC0ADA4670B17D858E07410EE2">
    <w:name w:val="C3CD44BC0ADA4670B17D858E07410EE2"/>
  </w:style>
  <w:style w:type="paragraph" w:customStyle="1" w:styleId="59CB63F3E8FB43149D46FF87FF91A5AF">
    <w:name w:val="59CB63F3E8FB43149D46FF87FF91A5AF"/>
  </w:style>
  <w:style w:type="paragraph" w:customStyle="1" w:styleId="03E6D95F5A7E4A1EB5E9BFB4724E6023">
    <w:name w:val="03E6D95F5A7E4A1EB5E9BFB4724E6023"/>
    <w:rsid w:val="00247193"/>
  </w:style>
  <w:style w:type="paragraph" w:customStyle="1" w:styleId="164FAD7E71684F1C9F7A20376BB36EAA">
    <w:name w:val="164FAD7E71684F1C9F7A20376BB36EAA"/>
  </w:style>
  <w:style w:type="paragraph" w:customStyle="1" w:styleId="DADFD62A8FDD46669939B752184EF579">
    <w:name w:val="DADFD62A8FDD46669939B752184EF579"/>
  </w:style>
  <w:style w:type="paragraph" w:customStyle="1" w:styleId="C00CCC1D36714B529202660CE16620CF">
    <w:name w:val="C00CCC1D36714B529202660CE16620CF"/>
  </w:style>
  <w:style w:type="paragraph" w:customStyle="1" w:styleId="DC13DFFA0B464596840A3CAFC33A8675">
    <w:name w:val="DC13DFFA0B464596840A3CAFC33A8675"/>
  </w:style>
  <w:style w:type="paragraph" w:customStyle="1" w:styleId="E617B0D46C444BABA0398F87CFD8F617">
    <w:name w:val="E617B0D46C444BABA0398F87CFD8F617"/>
  </w:style>
  <w:style w:type="paragraph" w:customStyle="1" w:styleId="46296DCD3CED4A0CA89D5CB1BD585D5B">
    <w:name w:val="46296DCD3CED4A0CA89D5CB1BD585D5B"/>
  </w:style>
  <w:style w:type="paragraph" w:customStyle="1" w:styleId="3E6A9B85A6844260B20EA5774F3C3F76">
    <w:name w:val="3E6A9B85A6844260B20EA5774F3C3F76"/>
  </w:style>
  <w:style w:type="paragraph" w:customStyle="1" w:styleId="2B99B9914E2A4D43A13A5629E3FD5D5D">
    <w:name w:val="2B99B9914E2A4D43A13A5629E3FD5D5D"/>
  </w:style>
  <w:style w:type="paragraph" w:customStyle="1" w:styleId="425C2985372E446FA31551C9D4F4F8A0">
    <w:name w:val="425C2985372E446FA31551C9D4F4F8A0"/>
  </w:style>
  <w:style w:type="paragraph" w:customStyle="1" w:styleId="2C76B02F1C774A93837CA9D117629C44">
    <w:name w:val="2C76B02F1C774A93837CA9D117629C44"/>
    <w:rsid w:val="00247193"/>
  </w:style>
  <w:style w:type="paragraph" w:customStyle="1" w:styleId="033CC13DFCD9418DA7C60E2F869E45BE">
    <w:name w:val="033CC13DFCD9418DA7C60E2F869E45BE"/>
    <w:rsid w:val="00247193"/>
  </w:style>
  <w:style w:type="paragraph" w:customStyle="1" w:styleId="6E6A7C5F4A3A47EBB5900E21BBA17CF9">
    <w:name w:val="6E6A7C5F4A3A47EBB5900E21BBA17CF9"/>
    <w:rsid w:val="00247193"/>
  </w:style>
  <w:style w:type="paragraph" w:customStyle="1" w:styleId="46C85054DE464EF2A8A6202D0CEFED81">
    <w:name w:val="46C85054DE464EF2A8A6202D0CEFED81"/>
  </w:style>
  <w:style w:type="paragraph" w:customStyle="1" w:styleId="DEC7B28153CE441AA3A01658B215F5A5">
    <w:name w:val="DEC7B28153CE441AA3A01658B215F5A5"/>
  </w:style>
  <w:style w:type="paragraph" w:customStyle="1" w:styleId="C9ED9BDBDA724F77A75BA64DC4FB146B">
    <w:name w:val="C9ED9BDBDA724F77A75BA64DC4FB146B"/>
  </w:style>
  <w:style w:type="paragraph" w:customStyle="1" w:styleId="D8416F09068A4B69AB7BD73893883572">
    <w:name w:val="D8416F09068A4B69AB7BD73893883572"/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8E18FA5B2BAB486099F73DCE7C8A61E9">
    <w:name w:val="8E18FA5B2BAB486099F73DCE7C8A61E9"/>
  </w:style>
  <w:style w:type="paragraph" w:customStyle="1" w:styleId="0E55812B96DD453D820544C0AD7B9EEF">
    <w:name w:val="0E55812B96DD453D820544C0AD7B9EEF"/>
  </w:style>
  <w:style w:type="paragraph" w:customStyle="1" w:styleId="2FCBF2AD6B3B4BFEBC21DB86C1767A03">
    <w:name w:val="2FCBF2AD6B3B4BFEBC21DB86C1767A03"/>
  </w:style>
  <w:style w:type="paragraph" w:customStyle="1" w:styleId="44668DD9997C4D43B78A1794073AF02D">
    <w:name w:val="44668DD9997C4D43B78A1794073AF02D"/>
  </w:style>
  <w:style w:type="paragraph" w:customStyle="1" w:styleId="3AC8B626B4404F439E181E48F51B3236">
    <w:name w:val="3AC8B626B4404F439E181E48F51B3236"/>
  </w:style>
  <w:style w:type="paragraph" w:customStyle="1" w:styleId="680CC6A44E684FE9BD452616AC5FFA58">
    <w:name w:val="680CC6A44E684FE9BD452616AC5FFA58"/>
  </w:style>
  <w:style w:type="paragraph" w:customStyle="1" w:styleId="105278AADAA44987917F5954E22E48C5">
    <w:name w:val="105278AADAA44987917F5954E22E48C5"/>
  </w:style>
  <w:style w:type="paragraph" w:customStyle="1" w:styleId="1DA8D2F46D4A4BD2BC1E5BF702C82A44">
    <w:name w:val="1DA8D2F46D4A4BD2BC1E5BF702C82A44"/>
  </w:style>
  <w:style w:type="paragraph" w:customStyle="1" w:styleId="62F60E54A666484BB229998E4EE76104">
    <w:name w:val="62F60E54A666484BB229998E4EE76104"/>
  </w:style>
  <w:style w:type="paragraph" w:customStyle="1" w:styleId="27592F18AA7442CCA14FC3923721314C">
    <w:name w:val="27592F18AA7442CCA14FC3923721314C"/>
  </w:style>
  <w:style w:type="paragraph" w:customStyle="1" w:styleId="58A56C5DEEE74AE6A6C574BD886FE988">
    <w:name w:val="58A56C5DEEE74AE6A6C574BD886FE988"/>
  </w:style>
  <w:style w:type="paragraph" w:customStyle="1" w:styleId="A87ACCC38A754DCCA988685F1AB030E6">
    <w:name w:val="A87ACCC38A754DCCA988685F1AB030E6"/>
  </w:style>
  <w:style w:type="paragraph" w:customStyle="1" w:styleId="D464CDE5724D4DEAA41119CB41A56E71">
    <w:name w:val="D464CDE5724D4DEAA41119CB41A56E71"/>
  </w:style>
  <w:style w:type="paragraph" w:customStyle="1" w:styleId="00CE539964694A3285D58F3BFA6DB129">
    <w:name w:val="00CE539964694A3285D58F3BFA6DB129"/>
  </w:style>
  <w:style w:type="paragraph" w:customStyle="1" w:styleId="C293A9142B224ACA9D13505BCD3EBAA4">
    <w:name w:val="C293A9142B224ACA9D13505BCD3EBAA4"/>
  </w:style>
  <w:style w:type="paragraph" w:customStyle="1" w:styleId="907BB2518E7649448CCFC577B235F136">
    <w:name w:val="907BB2518E7649448CCFC577B235F136"/>
  </w:style>
  <w:style w:type="paragraph" w:customStyle="1" w:styleId="3392D61913864DD0ADC379EAAC674639">
    <w:name w:val="3392D61913864DD0ADC379EAAC674639"/>
  </w:style>
  <w:style w:type="paragraph" w:customStyle="1" w:styleId="79C92849E6744F7A8EA004FA75A0A928">
    <w:name w:val="79C92849E6744F7A8EA004FA75A0A928"/>
  </w:style>
  <w:style w:type="paragraph" w:customStyle="1" w:styleId="AFDB34B7D7B84368AB73D92F84CDD5F1">
    <w:name w:val="AFDB34B7D7B84368AB73D92F84CDD5F1"/>
  </w:style>
  <w:style w:type="paragraph" w:customStyle="1" w:styleId="500ED6D5D5FE42D0B1AD345A05E8A395">
    <w:name w:val="500ED6D5D5FE42D0B1AD345A05E8A395"/>
  </w:style>
  <w:style w:type="paragraph" w:customStyle="1" w:styleId="9AAB9D6F26474FB4B7F860713C737842">
    <w:name w:val="9AAB9D6F26474FB4B7F860713C7378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plan.dotx</Template>
  <TotalTime>265</TotalTime>
  <Pages>5</Pages>
  <Words>794</Words>
  <Characters>3814</Characters>
  <Application>Microsoft Office Word</Application>
  <DocSecurity>0</DocSecurity>
  <Lines>131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Gouda Squad</Company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pupch</dc:creator>
  <cp:keywords/>
  <dc:description>Michael Pacheco</dc:description>
  <cp:lastModifiedBy> </cp:lastModifiedBy>
  <cp:revision>21</cp:revision>
  <dcterms:created xsi:type="dcterms:W3CDTF">2020-12-14T01:40:00Z</dcterms:created>
  <dcterms:modified xsi:type="dcterms:W3CDTF">2020-12-14T06:28:00Z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